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media/image3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3781" w:tblpY="10650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0"/>
        <w:gridCol w:w="5295"/>
        <w:gridCol w:w="833"/>
      </w:tblGrid>
      <w:tr w14:paraId="4D0BB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710" w:type="dxa"/>
            <w:vAlign w:val="center"/>
          </w:tcPr>
          <w:p w14:paraId="36AC05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2025年 5 月</w:t>
            </w:r>
          </w:p>
        </w:tc>
        <w:tc>
          <w:tcPr>
            <w:tcW w:w="5295" w:type="dxa"/>
            <w:vAlign w:val="center"/>
          </w:tcPr>
          <w:p w14:paraId="110352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米兰设计周中国高校设计学科师生优秀作品展四川赛区</w:t>
            </w:r>
          </w:p>
        </w:tc>
        <w:tc>
          <w:tcPr>
            <w:tcW w:w="833" w:type="dxa"/>
            <w:vAlign w:val="center"/>
          </w:tcPr>
          <w:p w14:paraId="5BCFC4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二等奖</w:t>
            </w:r>
          </w:p>
        </w:tc>
      </w:tr>
      <w:tr w14:paraId="4C2C4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710" w:type="dxa"/>
            <w:vAlign w:val="center"/>
          </w:tcPr>
          <w:p w14:paraId="454D83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z w:val="20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2024年8月</w:t>
            </w:r>
          </w:p>
        </w:tc>
        <w:tc>
          <w:tcPr>
            <w:tcW w:w="5295" w:type="dxa"/>
            <w:vAlign w:val="center"/>
          </w:tcPr>
          <w:p w14:paraId="796895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第12届未来设计师高校数字艺术设计大赛</w:t>
            </w:r>
          </w:p>
        </w:tc>
        <w:tc>
          <w:tcPr>
            <w:tcW w:w="833" w:type="dxa"/>
            <w:vAlign w:val="center"/>
          </w:tcPr>
          <w:p w14:paraId="0213B7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一等奖</w:t>
            </w:r>
          </w:p>
        </w:tc>
      </w:tr>
      <w:tr w14:paraId="06DC4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710" w:type="dxa"/>
            <w:vAlign w:val="center"/>
          </w:tcPr>
          <w:p w14:paraId="34E4BA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z w:val="20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2024年8月</w:t>
            </w:r>
          </w:p>
        </w:tc>
        <w:tc>
          <w:tcPr>
            <w:tcW w:w="5295" w:type="dxa"/>
            <w:vAlign w:val="center"/>
          </w:tcPr>
          <w:p w14:paraId="1FFE48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东方设计奖全国高校创新设计大赛</w:t>
            </w:r>
          </w:p>
        </w:tc>
        <w:tc>
          <w:tcPr>
            <w:tcW w:w="833" w:type="dxa"/>
            <w:vAlign w:val="center"/>
          </w:tcPr>
          <w:p w14:paraId="4ECD08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一等奖</w:t>
            </w:r>
          </w:p>
        </w:tc>
      </w:tr>
      <w:tr w14:paraId="6E1CF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710" w:type="dxa"/>
            <w:vAlign w:val="center"/>
          </w:tcPr>
          <w:p w14:paraId="4AACAF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2024年 6 月</w:t>
            </w:r>
          </w:p>
        </w:tc>
        <w:tc>
          <w:tcPr>
            <w:tcW w:w="5295" w:type="dxa"/>
            <w:vAlign w:val="center"/>
          </w:tcPr>
          <w:p w14:paraId="2BC666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首届中西部乡村振兴环境设计大赛</w:t>
            </w:r>
          </w:p>
        </w:tc>
        <w:tc>
          <w:tcPr>
            <w:tcW w:w="833" w:type="dxa"/>
            <w:vAlign w:val="center"/>
          </w:tcPr>
          <w:p w14:paraId="28203B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一等奖</w:t>
            </w:r>
          </w:p>
        </w:tc>
      </w:tr>
      <w:tr w14:paraId="08129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710" w:type="dxa"/>
            <w:vAlign w:val="center"/>
          </w:tcPr>
          <w:p w14:paraId="14EFFE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2024年 4 月</w:t>
            </w:r>
          </w:p>
        </w:tc>
        <w:tc>
          <w:tcPr>
            <w:tcW w:w="5295" w:type="dxa"/>
            <w:vAlign w:val="center"/>
          </w:tcPr>
          <w:p w14:paraId="1F0BCA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2023年度成都市优秀原创方案设计室内装饰类</w:t>
            </w:r>
          </w:p>
        </w:tc>
        <w:tc>
          <w:tcPr>
            <w:tcW w:w="833" w:type="dxa"/>
            <w:vAlign w:val="center"/>
          </w:tcPr>
          <w:p w14:paraId="6C1CC1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优秀奖</w:t>
            </w:r>
          </w:p>
        </w:tc>
      </w:tr>
      <w:tr w14:paraId="0CA8B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710" w:type="dxa"/>
            <w:vAlign w:val="center"/>
          </w:tcPr>
          <w:p w14:paraId="4EADE4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z w:val="20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2023年 5 月</w:t>
            </w:r>
          </w:p>
        </w:tc>
        <w:tc>
          <w:tcPr>
            <w:tcW w:w="5295" w:type="dxa"/>
            <w:vAlign w:val="center"/>
          </w:tcPr>
          <w:p w14:paraId="2B842B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第十届“中装杯”全国大学生环境设计大赛</w:t>
            </w:r>
          </w:p>
        </w:tc>
        <w:tc>
          <w:tcPr>
            <w:tcW w:w="833" w:type="dxa"/>
            <w:vAlign w:val="center"/>
          </w:tcPr>
          <w:p w14:paraId="12A4B4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二等奖</w:t>
            </w:r>
          </w:p>
        </w:tc>
      </w:tr>
      <w:tr w14:paraId="3986D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710" w:type="dxa"/>
            <w:vAlign w:val="center"/>
          </w:tcPr>
          <w:p w14:paraId="5B1300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z w:val="20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2024年12月</w:t>
            </w:r>
          </w:p>
        </w:tc>
        <w:tc>
          <w:tcPr>
            <w:tcW w:w="5295" w:type="dxa"/>
            <w:vAlign w:val="center"/>
          </w:tcPr>
          <w:p w14:paraId="137847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四川省国际大学生创新大赛</w:t>
            </w:r>
          </w:p>
        </w:tc>
        <w:tc>
          <w:tcPr>
            <w:tcW w:w="833" w:type="dxa"/>
            <w:vAlign w:val="center"/>
          </w:tcPr>
          <w:p w14:paraId="1BD0A0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银奖</w:t>
            </w:r>
          </w:p>
        </w:tc>
      </w:tr>
      <w:tr w14:paraId="4C634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710" w:type="dxa"/>
            <w:vAlign w:val="center"/>
          </w:tcPr>
          <w:p w14:paraId="49CEC6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2024年 8 月</w:t>
            </w:r>
          </w:p>
        </w:tc>
        <w:tc>
          <w:tcPr>
            <w:tcW w:w="5295" w:type="dxa"/>
            <w:vAlign w:val="center"/>
          </w:tcPr>
          <w:p w14:paraId="1C0CD7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2024四川省大学生环境设计大赛</w:t>
            </w:r>
          </w:p>
        </w:tc>
        <w:tc>
          <w:tcPr>
            <w:tcW w:w="833" w:type="dxa"/>
            <w:vAlign w:val="center"/>
          </w:tcPr>
          <w:p w14:paraId="34ADFC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一等奖</w:t>
            </w:r>
          </w:p>
        </w:tc>
      </w:tr>
      <w:tr w14:paraId="20D8D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710" w:type="dxa"/>
            <w:vAlign w:val="center"/>
          </w:tcPr>
          <w:p w14:paraId="77A00A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2024年 11 月</w:t>
            </w:r>
          </w:p>
        </w:tc>
        <w:tc>
          <w:tcPr>
            <w:tcW w:w="5295" w:type="dxa"/>
            <w:vAlign w:val="center"/>
          </w:tcPr>
          <w:p w14:paraId="082B4E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两岸新锐设计竞赛 华灿奖</w:t>
            </w:r>
          </w:p>
        </w:tc>
        <w:tc>
          <w:tcPr>
            <w:tcW w:w="833" w:type="dxa"/>
            <w:vAlign w:val="center"/>
          </w:tcPr>
          <w:p w14:paraId="1C585E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三等奖</w:t>
            </w:r>
          </w:p>
        </w:tc>
      </w:tr>
      <w:tr w14:paraId="1AA01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710" w:type="dxa"/>
            <w:vAlign w:val="center"/>
          </w:tcPr>
          <w:p w14:paraId="5FCEF7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z w:val="20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2023年11月</w:t>
            </w:r>
          </w:p>
        </w:tc>
        <w:tc>
          <w:tcPr>
            <w:tcW w:w="5295" w:type="dxa"/>
            <w:vAlign w:val="center"/>
          </w:tcPr>
          <w:p w14:paraId="1C71E9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2024年四川省大学生农业创意设计大赛</w:t>
            </w:r>
          </w:p>
        </w:tc>
        <w:tc>
          <w:tcPr>
            <w:tcW w:w="833" w:type="dxa"/>
            <w:vAlign w:val="center"/>
          </w:tcPr>
          <w:p w14:paraId="36A403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一等奖</w:t>
            </w:r>
          </w:p>
        </w:tc>
      </w:tr>
      <w:tr w14:paraId="0F62B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710" w:type="dxa"/>
            <w:vAlign w:val="center"/>
          </w:tcPr>
          <w:p w14:paraId="2F4A06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z w:val="20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2023年11月</w:t>
            </w:r>
          </w:p>
        </w:tc>
        <w:tc>
          <w:tcPr>
            <w:tcW w:w="5295" w:type="dxa"/>
            <w:vAlign w:val="center"/>
          </w:tcPr>
          <w:p w14:paraId="66822A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十七届全国三维数字化创新设计大赛</w:t>
            </w:r>
          </w:p>
        </w:tc>
        <w:tc>
          <w:tcPr>
            <w:tcW w:w="833" w:type="dxa"/>
            <w:vAlign w:val="center"/>
          </w:tcPr>
          <w:p w14:paraId="63A4C6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一等奖</w:t>
            </w:r>
          </w:p>
        </w:tc>
      </w:tr>
      <w:tr w14:paraId="1875C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710" w:type="dxa"/>
            <w:vAlign w:val="center"/>
          </w:tcPr>
          <w:p w14:paraId="0452AC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g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132715</wp:posOffset>
                      </wp:positionV>
                      <wp:extent cx="4874895" cy="378460"/>
                      <wp:effectExtent l="0" t="0" r="1905" b="1905"/>
                      <wp:wrapNone/>
                      <wp:docPr id="71" name="组合 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74895" cy="378460"/>
                                <a:chOff x="7070" y="9334"/>
                                <a:chExt cx="7677" cy="596"/>
                              </a:xfrm>
                            </wpg:grpSpPr>
                            <wps:wsp>
                              <wps:cNvPr id="34" name="矩形: 圆角 18"/>
                              <wps:cNvSpPr/>
                              <wps:spPr>
                                <a:xfrm>
                                  <a:off x="7070" y="9514"/>
                                  <a:ext cx="7677" cy="395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649EB2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  <wps:wsp>
                              <wps:cNvPr id="27" name="文本框 27"/>
                              <wps:cNvSpPr txBox="1"/>
                              <wps:spPr>
                                <a:xfrm>
                                  <a:off x="7639" y="9334"/>
                                  <a:ext cx="1484" cy="5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9DEEBBB">
                                    <w:pPr>
                                      <w:spacing w:line="240" w:lineRule="auto"/>
                                      <w:rPr>
                                        <w:rFonts w:hint="default" w:eastAsiaTheme="minorEastAsia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theme="minorBidi"/>
                                        <w:b/>
                                        <w:bCs/>
                                        <w:color w:val="FFFFFF"/>
                                        <w:kern w:val="24"/>
                                        <w:sz w:val="26"/>
                                        <w:szCs w:val="26"/>
                                        <w:lang w:val="en-US" w:eastAsia="zh-CN"/>
                                      </w:rPr>
                                      <w:t>实践工作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1" name="KSO_Shape"/>
                              <wps:cNvSpPr/>
                              <wps:spPr bwMode="auto">
                                <a:xfrm>
                                  <a:off x="7299" y="9582"/>
                                  <a:ext cx="204" cy="257"/>
                                </a:xfrm>
                                <a:custGeom>
                                  <a:avLst/>
                                  <a:gdLst>
                                    <a:gd name="T0" fmla="*/ 508479 w 1679575"/>
                                    <a:gd name="T1" fmla="*/ 933537 h 2125662"/>
                                    <a:gd name="T2" fmla="*/ 645344 w 1679575"/>
                                    <a:gd name="T3" fmla="*/ 1004349 h 2125662"/>
                                    <a:gd name="T4" fmla="*/ 637947 w 1679575"/>
                                    <a:gd name="T5" fmla="*/ 1045870 h 2125662"/>
                                    <a:gd name="T6" fmla="*/ 629410 w 1679575"/>
                                    <a:gd name="T7" fmla="*/ 1095637 h 2125662"/>
                                    <a:gd name="T8" fmla="*/ 645913 w 1679575"/>
                                    <a:gd name="T9" fmla="*/ 1148533 h 2125662"/>
                                    <a:gd name="T10" fmla="*/ 923628 w 1679575"/>
                                    <a:gd name="T11" fmla="*/ 1679766 h 2125662"/>
                                    <a:gd name="T12" fmla="*/ 886068 w 1679575"/>
                                    <a:gd name="T13" fmla="*/ 1137442 h 2125662"/>
                                    <a:gd name="T14" fmla="*/ 896597 w 1679575"/>
                                    <a:gd name="T15" fmla="*/ 1083408 h 2125662"/>
                                    <a:gd name="T16" fmla="*/ 885214 w 1679575"/>
                                    <a:gd name="T17" fmla="*/ 1039044 h 2125662"/>
                                    <a:gd name="T18" fmla="*/ 917083 w 1679575"/>
                                    <a:gd name="T19" fmla="*/ 999799 h 2125662"/>
                                    <a:gd name="T20" fmla="*/ 1048543 w 1679575"/>
                                    <a:gd name="T21" fmla="*/ 927280 h 2125662"/>
                                    <a:gd name="T22" fmla="*/ 1168905 w 1679575"/>
                                    <a:gd name="T23" fmla="*/ 933822 h 2125662"/>
                                    <a:gd name="T24" fmla="*/ 1257397 w 1679575"/>
                                    <a:gd name="T25" fmla="*/ 1021128 h 2125662"/>
                                    <a:gd name="T26" fmla="*/ 1333655 w 1679575"/>
                                    <a:gd name="T27" fmla="*/ 1118957 h 2125662"/>
                                    <a:gd name="T28" fmla="*/ 1397392 w 1679575"/>
                                    <a:gd name="T29" fmla="*/ 1227592 h 2125662"/>
                                    <a:gd name="T30" fmla="*/ 1446903 w 1679575"/>
                                    <a:gd name="T31" fmla="*/ 1349025 h 2125662"/>
                                    <a:gd name="T32" fmla="*/ 1482186 w 1679575"/>
                                    <a:gd name="T33" fmla="*/ 1483540 h 2125662"/>
                                    <a:gd name="T34" fmla="*/ 1501820 w 1679575"/>
                                    <a:gd name="T35" fmla="*/ 1632274 h 2125662"/>
                                    <a:gd name="T36" fmla="*/ 1439790 w 1679575"/>
                                    <a:gd name="T37" fmla="*/ 1742331 h 2125662"/>
                                    <a:gd name="T38" fmla="*/ 1242601 w 1679575"/>
                                    <a:gd name="T39" fmla="*/ 1826794 h 2125662"/>
                                    <a:gd name="T40" fmla="*/ 1035738 w 1679575"/>
                                    <a:gd name="T41" fmla="*/ 1881112 h 2125662"/>
                                    <a:gd name="T42" fmla="*/ 822331 w 1679575"/>
                                    <a:gd name="T43" fmla="*/ 1904432 h 2125662"/>
                                    <a:gd name="T44" fmla="*/ 596403 w 1679575"/>
                                    <a:gd name="T45" fmla="*/ 1894194 h 2125662"/>
                                    <a:gd name="T46" fmla="*/ 373036 w 1679575"/>
                                    <a:gd name="T47" fmla="*/ 1847838 h 2125662"/>
                                    <a:gd name="T48" fmla="*/ 159344 w 1679575"/>
                                    <a:gd name="T49" fmla="*/ 1766788 h 2125662"/>
                                    <a:gd name="T50" fmla="*/ 0 w 1679575"/>
                                    <a:gd name="T51" fmla="*/ 1676354 h 2125662"/>
                                    <a:gd name="T52" fmla="*/ 15365 w 1679575"/>
                                    <a:gd name="T53" fmla="*/ 1518519 h 2125662"/>
                                    <a:gd name="T54" fmla="*/ 47234 w 1679575"/>
                                    <a:gd name="T55" fmla="*/ 1376611 h 2125662"/>
                                    <a:gd name="T56" fmla="*/ 94468 w 1679575"/>
                                    <a:gd name="T57" fmla="*/ 1249206 h 2125662"/>
                                    <a:gd name="T58" fmla="*/ 155930 w 1679575"/>
                                    <a:gd name="T59" fmla="*/ 1135735 h 2125662"/>
                                    <a:gd name="T60" fmla="*/ 230765 w 1679575"/>
                                    <a:gd name="T61" fmla="*/ 1035348 h 2125662"/>
                                    <a:gd name="T62" fmla="*/ 317835 w 1679575"/>
                                    <a:gd name="T63" fmla="*/ 946334 h 2125662"/>
                                    <a:gd name="T64" fmla="*/ 427669 w 1679575"/>
                                    <a:gd name="T65" fmla="*/ 860449 h 2125662"/>
                                    <a:gd name="T66" fmla="*/ 831848 w 1679575"/>
                                    <a:gd name="T67" fmla="*/ 5125 h 2125662"/>
                                    <a:gd name="T68" fmla="*/ 927152 w 1679575"/>
                                    <a:gd name="T69" fmla="*/ 31035 h 2125662"/>
                                    <a:gd name="T70" fmla="*/ 1013353 w 1679575"/>
                                    <a:gd name="T71" fmla="*/ 76590 h 2125662"/>
                                    <a:gd name="T72" fmla="*/ 1087035 w 1679575"/>
                                    <a:gd name="T73" fmla="*/ 138945 h 2125662"/>
                                    <a:gd name="T74" fmla="*/ 1145356 w 1679575"/>
                                    <a:gd name="T75" fmla="*/ 215250 h 2125662"/>
                                    <a:gd name="T76" fmla="*/ 1186607 w 1679575"/>
                                    <a:gd name="T77" fmla="*/ 303514 h 2125662"/>
                                    <a:gd name="T78" fmla="*/ 1207944 w 1679575"/>
                                    <a:gd name="T79" fmla="*/ 401174 h 2125662"/>
                                    <a:gd name="T80" fmla="*/ 1205383 w 1679575"/>
                                    <a:gd name="T81" fmla="*/ 513924 h 2125662"/>
                                    <a:gd name="T82" fmla="*/ 1172382 w 1679575"/>
                                    <a:gd name="T83" fmla="*/ 626673 h 2125662"/>
                                    <a:gd name="T84" fmla="*/ 1112924 w 1679575"/>
                                    <a:gd name="T85" fmla="*/ 725187 h 2125662"/>
                                    <a:gd name="T86" fmla="*/ 1030706 w 1679575"/>
                                    <a:gd name="T87" fmla="*/ 804625 h 2125662"/>
                                    <a:gd name="T88" fmla="*/ 915204 w 1679575"/>
                                    <a:gd name="T89" fmla="*/ 867264 h 2125662"/>
                                    <a:gd name="T90" fmla="*/ 837253 w 1679575"/>
                                    <a:gd name="T91" fmla="*/ 887764 h 2125662"/>
                                    <a:gd name="T92" fmla="*/ 753044 w 1679575"/>
                                    <a:gd name="T93" fmla="*/ 893458 h 2125662"/>
                                    <a:gd name="T94" fmla="*/ 658879 w 1679575"/>
                                    <a:gd name="T95" fmla="*/ 881215 h 2125662"/>
                                    <a:gd name="T96" fmla="*/ 572394 w 1679575"/>
                                    <a:gd name="T97" fmla="*/ 850180 h 2125662"/>
                                    <a:gd name="T98" fmla="*/ 494728 w 1679575"/>
                                    <a:gd name="T99" fmla="*/ 802917 h 2125662"/>
                                    <a:gd name="T100" fmla="*/ 424459 w 1679575"/>
                                    <a:gd name="T101" fmla="*/ 736576 h 2125662"/>
                                    <a:gd name="T102" fmla="*/ 366992 w 1679575"/>
                                    <a:gd name="T103" fmla="*/ 651159 h 2125662"/>
                                    <a:gd name="T104" fmla="*/ 330578 w 1679575"/>
                                    <a:gd name="T105" fmla="*/ 553500 h 2125662"/>
                                    <a:gd name="T106" fmla="*/ 317206 w 1679575"/>
                                    <a:gd name="T107" fmla="*/ 446729 h 2125662"/>
                                    <a:gd name="T108" fmla="*/ 328586 w 1679575"/>
                                    <a:gd name="T109" fmla="*/ 345653 h 2125662"/>
                                    <a:gd name="T110" fmla="*/ 361587 w 1679575"/>
                                    <a:gd name="T111" fmla="*/ 253403 h 2125662"/>
                                    <a:gd name="T112" fmla="*/ 412795 w 1679575"/>
                                    <a:gd name="T113" fmla="*/ 171118 h 2125662"/>
                                    <a:gd name="T114" fmla="*/ 479934 w 1679575"/>
                                    <a:gd name="T115" fmla="*/ 101931 h 2125662"/>
                                    <a:gd name="T116" fmla="*/ 560729 w 1679575"/>
                                    <a:gd name="T117" fmla="*/ 48972 h 2125662"/>
                                    <a:gd name="T118" fmla="*/ 652620 w 1679575"/>
                                    <a:gd name="T119" fmla="*/ 13952 h 2125662"/>
                                    <a:gd name="T120" fmla="*/ 752191 w 1679575"/>
                                    <a:gd name="T121" fmla="*/ 0 h 2125662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  <a:gd name="T177" fmla="*/ 0 60000 65536"/>
                                    <a:gd name="T178" fmla="*/ 0 60000 65536"/>
                                    <a:gd name="T179" fmla="*/ 0 60000 65536"/>
                                    <a:gd name="T180" fmla="*/ 0 60000 65536"/>
                                    <a:gd name="T181" fmla="*/ 0 60000 65536"/>
                                    <a:gd name="T182" fmla="*/ 0 60000 65536"/>
                                  </a:gdLst>
                                  <a:ahLst/>
                                  <a:cxnLst>
                                    <a:cxn ang="T122">
                                      <a:pos x="T0" y="T1"/>
                                    </a:cxn>
                                    <a:cxn ang="T123">
                                      <a:pos x="T2" y="T3"/>
                                    </a:cxn>
                                    <a:cxn ang="T124">
                                      <a:pos x="T4" y="T5"/>
                                    </a:cxn>
                                    <a:cxn ang="T125">
                                      <a:pos x="T6" y="T7"/>
                                    </a:cxn>
                                    <a:cxn ang="T126">
                                      <a:pos x="T8" y="T9"/>
                                    </a:cxn>
                                    <a:cxn ang="T127">
                                      <a:pos x="T10" y="T11"/>
                                    </a:cxn>
                                    <a:cxn ang="T128">
                                      <a:pos x="T12" y="T13"/>
                                    </a:cxn>
                                    <a:cxn ang="T129">
                                      <a:pos x="T14" y="T15"/>
                                    </a:cxn>
                                    <a:cxn ang="T130">
                                      <a:pos x="T16" y="T17"/>
                                    </a:cxn>
                                    <a:cxn ang="T131">
                                      <a:pos x="T18" y="T19"/>
                                    </a:cxn>
                                    <a:cxn ang="T132">
                                      <a:pos x="T20" y="T21"/>
                                    </a:cxn>
                                    <a:cxn ang="T133">
                                      <a:pos x="T22" y="T23"/>
                                    </a:cxn>
                                    <a:cxn ang="T134">
                                      <a:pos x="T24" y="T25"/>
                                    </a:cxn>
                                    <a:cxn ang="T135">
                                      <a:pos x="T26" y="T27"/>
                                    </a:cxn>
                                    <a:cxn ang="T136">
                                      <a:pos x="T28" y="T29"/>
                                    </a:cxn>
                                    <a:cxn ang="T137">
                                      <a:pos x="T30" y="T31"/>
                                    </a:cxn>
                                    <a:cxn ang="T138">
                                      <a:pos x="T32" y="T33"/>
                                    </a:cxn>
                                    <a:cxn ang="T139">
                                      <a:pos x="T34" y="T35"/>
                                    </a:cxn>
                                    <a:cxn ang="T140">
                                      <a:pos x="T36" y="T37"/>
                                    </a:cxn>
                                    <a:cxn ang="T141">
                                      <a:pos x="T38" y="T39"/>
                                    </a:cxn>
                                    <a:cxn ang="T142">
                                      <a:pos x="T40" y="T41"/>
                                    </a:cxn>
                                    <a:cxn ang="T143">
                                      <a:pos x="T42" y="T43"/>
                                    </a:cxn>
                                    <a:cxn ang="T144">
                                      <a:pos x="T44" y="T45"/>
                                    </a:cxn>
                                    <a:cxn ang="T145">
                                      <a:pos x="T46" y="T47"/>
                                    </a:cxn>
                                    <a:cxn ang="T146">
                                      <a:pos x="T48" y="T49"/>
                                    </a:cxn>
                                    <a:cxn ang="T147">
                                      <a:pos x="T50" y="T51"/>
                                    </a:cxn>
                                    <a:cxn ang="T148">
                                      <a:pos x="T52" y="T53"/>
                                    </a:cxn>
                                    <a:cxn ang="T149">
                                      <a:pos x="T54" y="T55"/>
                                    </a:cxn>
                                    <a:cxn ang="T150">
                                      <a:pos x="T56" y="T57"/>
                                    </a:cxn>
                                    <a:cxn ang="T151">
                                      <a:pos x="T58" y="T59"/>
                                    </a:cxn>
                                    <a:cxn ang="T152">
                                      <a:pos x="T60" y="T61"/>
                                    </a:cxn>
                                    <a:cxn ang="T153">
                                      <a:pos x="T62" y="T63"/>
                                    </a:cxn>
                                    <a:cxn ang="T154">
                                      <a:pos x="T64" y="T65"/>
                                    </a:cxn>
                                    <a:cxn ang="T155">
                                      <a:pos x="T66" y="T67"/>
                                    </a:cxn>
                                    <a:cxn ang="T156">
                                      <a:pos x="T68" y="T69"/>
                                    </a:cxn>
                                    <a:cxn ang="T157">
                                      <a:pos x="T70" y="T71"/>
                                    </a:cxn>
                                    <a:cxn ang="T158">
                                      <a:pos x="T72" y="T73"/>
                                    </a:cxn>
                                    <a:cxn ang="T159">
                                      <a:pos x="T74" y="T75"/>
                                    </a:cxn>
                                    <a:cxn ang="T160">
                                      <a:pos x="T76" y="T77"/>
                                    </a:cxn>
                                    <a:cxn ang="T161">
                                      <a:pos x="T78" y="T79"/>
                                    </a:cxn>
                                    <a:cxn ang="T162">
                                      <a:pos x="T80" y="T81"/>
                                    </a:cxn>
                                    <a:cxn ang="T163">
                                      <a:pos x="T82" y="T83"/>
                                    </a:cxn>
                                    <a:cxn ang="T164">
                                      <a:pos x="T84" y="T85"/>
                                    </a:cxn>
                                    <a:cxn ang="T165">
                                      <a:pos x="T86" y="T87"/>
                                    </a:cxn>
                                    <a:cxn ang="T166">
                                      <a:pos x="T88" y="T89"/>
                                    </a:cxn>
                                    <a:cxn ang="T167">
                                      <a:pos x="T90" y="T91"/>
                                    </a:cxn>
                                    <a:cxn ang="T168">
                                      <a:pos x="T92" y="T93"/>
                                    </a:cxn>
                                    <a:cxn ang="T169">
                                      <a:pos x="T94" y="T95"/>
                                    </a:cxn>
                                    <a:cxn ang="T170">
                                      <a:pos x="T96" y="T97"/>
                                    </a:cxn>
                                    <a:cxn ang="T171">
                                      <a:pos x="T98" y="T99"/>
                                    </a:cxn>
                                    <a:cxn ang="T172">
                                      <a:pos x="T100" y="T101"/>
                                    </a:cxn>
                                    <a:cxn ang="T173">
                                      <a:pos x="T102" y="T103"/>
                                    </a:cxn>
                                    <a:cxn ang="T174">
                                      <a:pos x="T104" y="T105"/>
                                    </a:cxn>
                                    <a:cxn ang="T175">
                                      <a:pos x="T106" y="T107"/>
                                    </a:cxn>
                                    <a:cxn ang="T176">
                                      <a:pos x="T108" y="T109"/>
                                    </a:cxn>
                                    <a:cxn ang="T177">
                                      <a:pos x="T110" y="T111"/>
                                    </a:cxn>
                                    <a:cxn ang="T178">
                                      <a:pos x="T112" y="T113"/>
                                    </a:cxn>
                                    <a:cxn ang="T179">
                                      <a:pos x="T114" y="T115"/>
                                    </a:cxn>
                                    <a:cxn ang="T180">
                                      <a:pos x="T116" y="T117"/>
                                    </a:cxn>
                                    <a:cxn ang="T181">
                                      <a:pos x="T118" y="T119"/>
                                    </a:cxn>
                                    <a:cxn ang="T182">
                                      <a:pos x="T120" y="T121"/>
                                    </a:cxn>
                                  </a:cxnLst>
                                  <a:rect l="0" t="0" r="r" b="b"/>
                                  <a:pathLst>
                                    <a:path w="1679575" h="2125662">
                                      <a:moveTo>
                                        <a:pt x="481421" y="957262"/>
                                      </a:moveTo>
                                      <a:lnTo>
                                        <a:pt x="484914" y="961070"/>
                                      </a:lnTo>
                                      <a:lnTo>
                                        <a:pt x="490948" y="968686"/>
                                      </a:lnTo>
                                      <a:lnTo>
                                        <a:pt x="497299" y="975667"/>
                                      </a:lnTo>
                                      <a:lnTo>
                                        <a:pt x="510319" y="990264"/>
                                      </a:lnTo>
                                      <a:lnTo>
                                        <a:pt x="523657" y="1003909"/>
                                      </a:lnTo>
                                      <a:lnTo>
                                        <a:pt x="537947" y="1017237"/>
                                      </a:lnTo>
                                      <a:lnTo>
                                        <a:pt x="552237" y="1029613"/>
                                      </a:lnTo>
                                      <a:lnTo>
                                        <a:pt x="567480" y="1041671"/>
                                      </a:lnTo>
                                      <a:lnTo>
                                        <a:pt x="583040" y="1053095"/>
                                      </a:lnTo>
                                      <a:lnTo>
                                        <a:pt x="598601" y="1063884"/>
                                      </a:lnTo>
                                      <a:lnTo>
                                        <a:pt x="615114" y="1074039"/>
                                      </a:lnTo>
                                      <a:lnTo>
                                        <a:pt x="631627" y="1083558"/>
                                      </a:lnTo>
                                      <a:lnTo>
                                        <a:pt x="649093" y="1092126"/>
                                      </a:lnTo>
                                      <a:lnTo>
                                        <a:pt x="666241" y="1100377"/>
                                      </a:lnTo>
                                      <a:lnTo>
                                        <a:pt x="684025" y="1107993"/>
                                      </a:lnTo>
                                      <a:lnTo>
                                        <a:pt x="701808" y="1114657"/>
                                      </a:lnTo>
                                      <a:lnTo>
                                        <a:pt x="720226" y="1120686"/>
                                      </a:lnTo>
                                      <a:lnTo>
                                        <a:pt x="738645" y="1125763"/>
                                      </a:lnTo>
                                      <a:lnTo>
                                        <a:pt x="734517" y="1130840"/>
                                      </a:lnTo>
                                      <a:lnTo>
                                        <a:pt x="730706" y="1135283"/>
                                      </a:lnTo>
                                      <a:lnTo>
                                        <a:pt x="727213" y="1140043"/>
                                      </a:lnTo>
                                      <a:lnTo>
                                        <a:pt x="723402" y="1145437"/>
                                      </a:lnTo>
                                      <a:lnTo>
                                        <a:pt x="720544" y="1150515"/>
                                      </a:lnTo>
                                      <a:lnTo>
                                        <a:pt x="717368" y="1155909"/>
                                      </a:lnTo>
                                      <a:lnTo>
                                        <a:pt x="714510" y="1161304"/>
                                      </a:lnTo>
                                      <a:lnTo>
                                        <a:pt x="711970" y="1167016"/>
                                      </a:lnTo>
                                      <a:lnTo>
                                        <a:pt x="710064" y="1172410"/>
                                      </a:lnTo>
                                      <a:lnTo>
                                        <a:pt x="708159" y="1178439"/>
                                      </a:lnTo>
                                      <a:lnTo>
                                        <a:pt x="706254" y="1184151"/>
                                      </a:lnTo>
                                      <a:lnTo>
                                        <a:pt x="704983" y="1190498"/>
                                      </a:lnTo>
                                      <a:lnTo>
                                        <a:pt x="704031" y="1196210"/>
                                      </a:lnTo>
                                      <a:lnTo>
                                        <a:pt x="702761" y="1202556"/>
                                      </a:lnTo>
                                      <a:lnTo>
                                        <a:pt x="702443" y="1208903"/>
                                      </a:lnTo>
                                      <a:lnTo>
                                        <a:pt x="702125" y="1215249"/>
                                      </a:lnTo>
                                      <a:lnTo>
                                        <a:pt x="702443" y="1222548"/>
                                      </a:lnTo>
                                      <a:lnTo>
                                        <a:pt x="703078" y="1229529"/>
                                      </a:lnTo>
                                      <a:lnTo>
                                        <a:pt x="704348" y="1236510"/>
                                      </a:lnTo>
                                      <a:lnTo>
                                        <a:pt x="705619" y="1243174"/>
                                      </a:lnTo>
                                      <a:lnTo>
                                        <a:pt x="707206" y="1249838"/>
                                      </a:lnTo>
                                      <a:lnTo>
                                        <a:pt x="709112" y="1256819"/>
                                      </a:lnTo>
                                      <a:lnTo>
                                        <a:pt x="711652" y="1263166"/>
                                      </a:lnTo>
                                      <a:lnTo>
                                        <a:pt x="714193" y="1269512"/>
                                      </a:lnTo>
                                      <a:lnTo>
                                        <a:pt x="717686" y="1275542"/>
                                      </a:lnTo>
                                      <a:lnTo>
                                        <a:pt x="720861" y="1281571"/>
                                      </a:lnTo>
                                      <a:lnTo>
                                        <a:pt x="724355" y="1287283"/>
                                      </a:lnTo>
                                      <a:lnTo>
                                        <a:pt x="728483" y="1292995"/>
                                      </a:lnTo>
                                      <a:lnTo>
                                        <a:pt x="732611" y="1298389"/>
                                      </a:lnTo>
                                      <a:lnTo>
                                        <a:pt x="737057" y="1303784"/>
                                      </a:lnTo>
                                      <a:lnTo>
                                        <a:pt x="742138" y="1308861"/>
                                      </a:lnTo>
                                      <a:lnTo>
                                        <a:pt x="746901" y="1313304"/>
                                      </a:lnTo>
                                      <a:lnTo>
                                        <a:pt x="672275" y="1874339"/>
                                      </a:lnTo>
                                      <a:lnTo>
                                        <a:pt x="854237" y="2050773"/>
                                      </a:lnTo>
                                      <a:lnTo>
                                        <a:pt x="1030800" y="1874339"/>
                                      </a:lnTo>
                                      <a:lnTo>
                                        <a:pt x="956173" y="1313304"/>
                                      </a:lnTo>
                                      <a:lnTo>
                                        <a:pt x="961572" y="1308544"/>
                                      </a:lnTo>
                                      <a:lnTo>
                                        <a:pt x="966018" y="1303466"/>
                                      </a:lnTo>
                                      <a:lnTo>
                                        <a:pt x="970781" y="1298072"/>
                                      </a:lnTo>
                                      <a:lnTo>
                                        <a:pt x="974910" y="1292995"/>
                                      </a:lnTo>
                                      <a:lnTo>
                                        <a:pt x="978720" y="1286965"/>
                                      </a:lnTo>
                                      <a:lnTo>
                                        <a:pt x="982531" y="1281571"/>
                                      </a:lnTo>
                                      <a:lnTo>
                                        <a:pt x="986024" y="1275224"/>
                                      </a:lnTo>
                                      <a:lnTo>
                                        <a:pt x="988882" y="1269195"/>
                                      </a:lnTo>
                                      <a:lnTo>
                                        <a:pt x="991423" y="1262849"/>
                                      </a:lnTo>
                                      <a:lnTo>
                                        <a:pt x="994281" y="1256502"/>
                                      </a:lnTo>
                                      <a:lnTo>
                                        <a:pt x="996186" y="1249838"/>
                                      </a:lnTo>
                                      <a:lnTo>
                                        <a:pt x="997774" y="1243174"/>
                                      </a:lnTo>
                                      <a:lnTo>
                                        <a:pt x="999044" y="1236510"/>
                                      </a:lnTo>
                                      <a:lnTo>
                                        <a:pt x="999997" y="1229212"/>
                                      </a:lnTo>
                                      <a:lnTo>
                                        <a:pt x="1000632" y="1222548"/>
                                      </a:lnTo>
                                      <a:lnTo>
                                        <a:pt x="1000632" y="1215249"/>
                                      </a:lnTo>
                                      <a:lnTo>
                                        <a:pt x="1000632" y="1208903"/>
                                      </a:lnTo>
                                      <a:lnTo>
                                        <a:pt x="1000314" y="1203191"/>
                                      </a:lnTo>
                                      <a:lnTo>
                                        <a:pt x="999679" y="1197479"/>
                                      </a:lnTo>
                                      <a:lnTo>
                                        <a:pt x="998727" y="1191767"/>
                                      </a:lnTo>
                                      <a:lnTo>
                                        <a:pt x="997456" y="1186055"/>
                                      </a:lnTo>
                                      <a:lnTo>
                                        <a:pt x="996186" y="1180661"/>
                                      </a:lnTo>
                                      <a:lnTo>
                                        <a:pt x="994598" y="1175266"/>
                                      </a:lnTo>
                                      <a:lnTo>
                                        <a:pt x="992375" y="1169872"/>
                                      </a:lnTo>
                                      <a:lnTo>
                                        <a:pt x="990152" y="1164794"/>
                                      </a:lnTo>
                                      <a:lnTo>
                                        <a:pt x="987929" y="1159400"/>
                                      </a:lnTo>
                                      <a:lnTo>
                                        <a:pt x="985389" y="1154640"/>
                                      </a:lnTo>
                                      <a:lnTo>
                                        <a:pt x="982849" y="1149563"/>
                                      </a:lnTo>
                                      <a:lnTo>
                                        <a:pt x="979355" y="1144803"/>
                                      </a:lnTo>
                                      <a:lnTo>
                                        <a:pt x="976497" y="1139725"/>
                                      </a:lnTo>
                                      <a:lnTo>
                                        <a:pt x="973004" y="1135283"/>
                                      </a:lnTo>
                                      <a:lnTo>
                                        <a:pt x="969829" y="1130840"/>
                                      </a:lnTo>
                                      <a:lnTo>
                                        <a:pt x="987612" y="1126398"/>
                                      </a:lnTo>
                                      <a:lnTo>
                                        <a:pt x="1005713" y="1121320"/>
                                      </a:lnTo>
                                      <a:lnTo>
                                        <a:pt x="1023496" y="1115609"/>
                                      </a:lnTo>
                                      <a:lnTo>
                                        <a:pt x="1041280" y="1109262"/>
                                      </a:lnTo>
                                      <a:lnTo>
                                        <a:pt x="1058428" y="1101963"/>
                                      </a:lnTo>
                                      <a:lnTo>
                                        <a:pt x="1075576" y="1094665"/>
                                      </a:lnTo>
                                      <a:lnTo>
                                        <a:pt x="1092089" y="1086097"/>
                                      </a:lnTo>
                                      <a:lnTo>
                                        <a:pt x="1108602" y="1076895"/>
                                      </a:lnTo>
                                      <a:lnTo>
                                        <a:pt x="1124480" y="1067375"/>
                                      </a:lnTo>
                                      <a:lnTo>
                                        <a:pt x="1140041" y="1056903"/>
                                      </a:lnTo>
                                      <a:lnTo>
                                        <a:pt x="1155601" y="1046114"/>
                                      </a:lnTo>
                                      <a:lnTo>
                                        <a:pt x="1170209" y="1034690"/>
                                      </a:lnTo>
                                      <a:lnTo>
                                        <a:pt x="1184817" y="1022632"/>
                                      </a:lnTo>
                                      <a:lnTo>
                                        <a:pt x="1198472" y="1009938"/>
                                      </a:lnTo>
                                      <a:lnTo>
                                        <a:pt x="1211809" y="996928"/>
                                      </a:lnTo>
                                      <a:lnTo>
                                        <a:pt x="1225147" y="983283"/>
                                      </a:lnTo>
                                      <a:lnTo>
                                        <a:pt x="1228640" y="979792"/>
                                      </a:lnTo>
                                      <a:lnTo>
                                        <a:pt x="1232451" y="982966"/>
                                      </a:lnTo>
                                      <a:lnTo>
                                        <a:pt x="1257220" y="1002005"/>
                                      </a:lnTo>
                                      <a:lnTo>
                                        <a:pt x="1281037" y="1021680"/>
                                      </a:lnTo>
                                      <a:lnTo>
                                        <a:pt x="1304537" y="1041989"/>
                                      </a:lnTo>
                                      <a:lnTo>
                                        <a:pt x="1316604" y="1052143"/>
                                      </a:lnTo>
                                      <a:lnTo>
                                        <a:pt x="1327719" y="1062615"/>
                                      </a:lnTo>
                                      <a:lnTo>
                                        <a:pt x="1338833" y="1073404"/>
                                      </a:lnTo>
                                      <a:lnTo>
                                        <a:pt x="1349948" y="1084193"/>
                                      </a:lnTo>
                                      <a:lnTo>
                                        <a:pt x="1361062" y="1094982"/>
                                      </a:lnTo>
                                      <a:lnTo>
                                        <a:pt x="1371860" y="1105771"/>
                                      </a:lnTo>
                                      <a:lnTo>
                                        <a:pt x="1382339" y="1116561"/>
                                      </a:lnTo>
                                      <a:lnTo>
                                        <a:pt x="1392818" y="1127984"/>
                                      </a:lnTo>
                                      <a:lnTo>
                                        <a:pt x="1403298" y="1139408"/>
                                      </a:lnTo>
                                      <a:lnTo>
                                        <a:pt x="1413460" y="1150832"/>
                                      </a:lnTo>
                                      <a:lnTo>
                                        <a:pt x="1423304" y="1162573"/>
                                      </a:lnTo>
                                      <a:lnTo>
                                        <a:pt x="1433149" y="1174314"/>
                                      </a:lnTo>
                                      <a:lnTo>
                                        <a:pt x="1442675" y="1186373"/>
                                      </a:lnTo>
                                      <a:lnTo>
                                        <a:pt x="1452202" y="1198748"/>
                                      </a:lnTo>
                                      <a:lnTo>
                                        <a:pt x="1461411" y="1210807"/>
                                      </a:lnTo>
                                      <a:lnTo>
                                        <a:pt x="1470621" y="1223183"/>
                                      </a:lnTo>
                                      <a:lnTo>
                                        <a:pt x="1479830" y="1235876"/>
                                      </a:lnTo>
                                      <a:lnTo>
                                        <a:pt x="1488404" y="1248569"/>
                                      </a:lnTo>
                                      <a:lnTo>
                                        <a:pt x="1496978" y="1261262"/>
                                      </a:lnTo>
                                      <a:lnTo>
                                        <a:pt x="1505552" y="1274272"/>
                                      </a:lnTo>
                                      <a:lnTo>
                                        <a:pt x="1513809" y="1287600"/>
                                      </a:lnTo>
                                      <a:lnTo>
                                        <a:pt x="1521748" y="1300611"/>
                                      </a:lnTo>
                                      <a:lnTo>
                                        <a:pt x="1529687" y="1314573"/>
                                      </a:lnTo>
                                      <a:lnTo>
                                        <a:pt x="1537308" y="1328218"/>
                                      </a:lnTo>
                                      <a:lnTo>
                                        <a:pt x="1544930" y="1341863"/>
                                      </a:lnTo>
                                      <a:lnTo>
                                        <a:pt x="1552234" y="1355826"/>
                                      </a:lnTo>
                                      <a:lnTo>
                                        <a:pt x="1559537" y="1369788"/>
                                      </a:lnTo>
                                      <a:lnTo>
                                        <a:pt x="1566206" y="1384385"/>
                                      </a:lnTo>
                                      <a:lnTo>
                                        <a:pt x="1573193" y="1398982"/>
                                      </a:lnTo>
                                      <a:lnTo>
                                        <a:pt x="1579544" y="1413579"/>
                                      </a:lnTo>
                                      <a:lnTo>
                                        <a:pt x="1586213" y="1428176"/>
                                      </a:lnTo>
                                      <a:lnTo>
                                        <a:pt x="1592246" y="1443725"/>
                                      </a:lnTo>
                                      <a:lnTo>
                                        <a:pt x="1598280" y="1458640"/>
                                      </a:lnTo>
                                      <a:lnTo>
                                        <a:pt x="1603996" y="1473871"/>
                                      </a:lnTo>
                                      <a:lnTo>
                                        <a:pt x="1609712" y="1489738"/>
                                      </a:lnTo>
                                      <a:lnTo>
                                        <a:pt x="1614793" y="1505287"/>
                                      </a:lnTo>
                                      <a:lnTo>
                                        <a:pt x="1620191" y="1521153"/>
                                      </a:lnTo>
                                      <a:lnTo>
                                        <a:pt x="1624955" y="1537337"/>
                                      </a:lnTo>
                                      <a:lnTo>
                                        <a:pt x="1630036" y="1553521"/>
                                      </a:lnTo>
                                      <a:lnTo>
                                        <a:pt x="1634482" y="1570339"/>
                                      </a:lnTo>
                                      <a:lnTo>
                                        <a:pt x="1638610" y="1586840"/>
                                      </a:lnTo>
                                      <a:lnTo>
                                        <a:pt x="1643056" y="1603976"/>
                                      </a:lnTo>
                                      <a:lnTo>
                                        <a:pt x="1646867" y="1620794"/>
                                      </a:lnTo>
                                      <a:lnTo>
                                        <a:pt x="1650677" y="1637930"/>
                                      </a:lnTo>
                                      <a:lnTo>
                                        <a:pt x="1654170" y="1655383"/>
                                      </a:lnTo>
                                      <a:lnTo>
                                        <a:pt x="1657664" y="1673153"/>
                                      </a:lnTo>
                                      <a:lnTo>
                                        <a:pt x="1660522" y="1690923"/>
                                      </a:lnTo>
                                      <a:lnTo>
                                        <a:pt x="1663697" y="1709011"/>
                                      </a:lnTo>
                                      <a:lnTo>
                                        <a:pt x="1666238" y="1727099"/>
                                      </a:lnTo>
                                      <a:lnTo>
                                        <a:pt x="1668461" y="1745821"/>
                                      </a:lnTo>
                                      <a:lnTo>
                                        <a:pt x="1670684" y="1764226"/>
                                      </a:lnTo>
                                      <a:lnTo>
                                        <a:pt x="1672589" y="1783266"/>
                                      </a:lnTo>
                                      <a:lnTo>
                                        <a:pt x="1674177" y="1802305"/>
                                      </a:lnTo>
                                      <a:lnTo>
                                        <a:pt x="1676082" y="1821345"/>
                                      </a:lnTo>
                                      <a:lnTo>
                                        <a:pt x="1677352" y="1841019"/>
                                      </a:lnTo>
                                      <a:lnTo>
                                        <a:pt x="1678305" y="1860694"/>
                                      </a:lnTo>
                                      <a:lnTo>
                                        <a:pt x="1679258" y="1880368"/>
                                      </a:lnTo>
                                      <a:lnTo>
                                        <a:pt x="1679575" y="1900677"/>
                                      </a:lnTo>
                                      <a:lnTo>
                                        <a:pt x="1679575" y="1903850"/>
                                      </a:lnTo>
                                      <a:lnTo>
                                        <a:pt x="1677035" y="1905437"/>
                                      </a:lnTo>
                                      <a:lnTo>
                                        <a:pt x="1653853" y="1918765"/>
                                      </a:lnTo>
                                      <a:lnTo>
                                        <a:pt x="1630353" y="1931775"/>
                                      </a:lnTo>
                                      <a:lnTo>
                                        <a:pt x="1606854" y="1944151"/>
                                      </a:lnTo>
                                      <a:lnTo>
                                        <a:pt x="1583037" y="1956209"/>
                                      </a:lnTo>
                                      <a:lnTo>
                                        <a:pt x="1558902" y="1967950"/>
                                      </a:lnTo>
                                      <a:lnTo>
                                        <a:pt x="1534768" y="1979374"/>
                                      </a:lnTo>
                                      <a:lnTo>
                                        <a:pt x="1510316" y="1990163"/>
                                      </a:lnTo>
                                      <a:lnTo>
                                        <a:pt x="1485864" y="2000635"/>
                                      </a:lnTo>
                                      <a:lnTo>
                                        <a:pt x="1461411" y="2010790"/>
                                      </a:lnTo>
                                      <a:lnTo>
                                        <a:pt x="1436642" y="2020627"/>
                                      </a:lnTo>
                                      <a:lnTo>
                                        <a:pt x="1411872" y="2029512"/>
                                      </a:lnTo>
                                      <a:lnTo>
                                        <a:pt x="1386785" y="2038397"/>
                                      </a:lnTo>
                                      <a:lnTo>
                                        <a:pt x="1361380" y="2046965"/>
                                      </a:lnTo>
                                      <a:lnTo>
                                        <a:pt x="1335975" y="2054581"/>
                                      </a:lnTo>
                                      <a:lnTo>
                                        <a:pt x="1310570" y="2062514"/>
                                      </a:lnTo>
                                      <a:lnTo>
                                        <a:pt x="1285166" y="2069495"/>
                                      </a:lnTo>
                                      <a:lnTo>
                                        <a:pt x="1259443" y="2076159"/>
                                      </a:lnTo>
                                      <a:lnTo>
                                        <a:pt x="1233403" y="2082506"/>
                                      </a:lnTo>
                                      <a:lnTo>
                                        <a:pt x="1207681" y="2088535"/>
                                      </a:lnTo>
                                      <a:lnTo>
                                        <a:pt x="1181959" y="2093929"/>
                                      </a:lnTo>
                                      <a:lnTo>
                                        <a:pt x="1155919" y="2099007"/>
                                      </a:lnTo>
                                      <a:lnTo>
                                        <a:pt x="1129561" y="2103767"/>
                                      </a:lnTo>
                                      <a:lnTo>
                                        <a:pt x="1103204" y="2107892"/>
                                      </a:lnTo>
                                      <a:lnTo>
                                        <a:pt x="1077164" y="2111382"/>
                                      </a:lnTo>
                                      <a:lnTo>
                                        <a:pt x="1050806" y="2114873"/>
                                      </a:lnTo>
                                      <a:lnTo>
                                        <a:pt x="1024131" y="2117729"/>
                                      </a:lnTo>
                                      <a:lnTo>
                                        <a:pt x="997774" y="2119950"/>
                                      </a:lnTo>
                                      <a:lnTo>
                                        <a:pt x="971099" y="2121854"/>
                                      </a:lnTo>
                                      <a:lnTo>
                                        <a:pt x="944424" y="2123441"/>
                                      </a:lnTo>
                                      <a:lnTo>
                                        <a:pt x="917749" y="2125028"/>
                                      </a:lnTo>
                                      <a:lnTo>
                                        <a:pt x="891074" y="2125662"/>
                                      </a:lnTo>
                                      <a:lnTo>
                                        <a:pt x="864399" y="2125662"/>
                                      </a:lnTo>
                                      <a:lnTo>
                                        <a:pt x="835818" y="2125662"/>
                                      </a:lnTo>
                                      <a:lnTo>
                                        <a:pt x="807238" y="2124710"/>
                                      </a:lnTo>
                                      <a:lnTo>
                                        <a:pt x="778657" y="2123124"/>
                                      </a:lnTo>
                                      <a:lnTo>
                                        <a:pt x="750395" y="2121537"/>
                                      </a:lnTo>
                                      <a:lnTo>
                                        <a:pt x="722132" y="2119316"/>
                                      </a:lnTo>
                                      <a:lnTo>
                                        <a:pt x="693869" y="2116777"/>
                                      </a:lnTo>
                                      <a:lnTo>
                                        <a:pt x="665606" y="2113604"/>
                                      </a:lnTo>
                                      <a:lnTo>
                                        <a:pt x="637661" y="2109478"/>
                                      </a:lnTo>
                                      <a:lnTo>
                                        <a:pt x="609398" y="2105353"/>
                                      </a:lnTo>
                                      <a:lnTo>
                                        <a:pt x="581453" y="2100593"/>
                                      </a:lnTo>
                                      <a:lnTo>
                                        <a:pt x="553825" y="2095199"/>
                                      </a:lnTo>
                                      <a:lnTo>
                                        <a:pt x="525880" y="2089487"/>
                                      </a:lnTo>
                                      <a:lnTo>
                                        <a:pt x="498252" y="2083458"/>
                                      </a:lnTo>
                                      <a:lnTo>
                                        <a:pt x="470624" y="2076476"/>
                                      </a:lnTo>
                                      <a:lnTo>
                                        <a:pt x="443314" y="2069495"/>
                                      </a:lnTo>
                                      <a:lnTo>
                                        <a:pt x="416321" y="2061879"/>
                                      </a:lnTo>
                                      <a:lnTo>
                                        <a:pt x="389011" y="2053629"/>
                                      </a:lnTo>
                                      <a:lnTo>
                                        <a:pt x="362019" y="2045378"/>
                                      </a:lnTo>
                                      <a:lnTo>
                                        <a:pt x="335343" y="2036176"/>
                                      </a:lnTo>
                                      <a:lnTo>
                                        <a:pt x="308668" y="2026656"/>
                                      </a:lnTo>
                                      <a:lnTo>
                                        <a:pt x="282311" y="2016502"/>
                                      </a:lnTo>
                                      <a:lnTo>
                                        <a:pt x="255953" y="2006030"/>
                                      </a:lnTo>
                                      <a:lnTo>
                                        <a:pt x="229913" y="1994923"/>
                                      </a:lnTo>
                                      <a:lnTo>
                                        <a:pt x="203556" y="1983499"/>
                                      </a:lnTo>
                                      <a:lnTo>
                                        <a:pt x="177833" y="1971441"/>
                                      </a:lnTo>
                                      <a:lnTo>
                                        <a:pt x="152429" y="1959065"/>
                                      </a:lnTo>
                                      <a:lnTo>
                                        <a:pt x="127024" y="1946372"/>
                                      </a:lnTo>
                                      <a:lnTo>
                                        <a:pt x="101619" y="1933044"/>
                                      </a:lnTo>
                                      <a:lnTo>
                                        <a:pt x="76532" y="1919399"/>
                                      </a:lnTo>
                                      <a:lnTo>
                                        <a:pt x="51762" y="1905437"/>
                                      </a:lnTo>
                                      <a:lnTo>
                                        <a:pt x="27310" y="1890523"/>
                                      </a:lnTo>
                                      <a:lnTo>
                                        <a:pt x="2858" y="1875291"/>
                                      </a:lnTo>
                                      <a:lnTo>
                                        <a:pt x="0" y="1888301"/>
                                      </a:lnTo>
                                      <a:lnTo>
                                        <a:pt x="0" y="1870531"/>
                                      </a:lnTo>
                                      <a:lnTo>
                                        <a:pt x="952" y="1850222"/>
                                      </a:lnTo>
                                      <a:lnTo>
                                        <a:pt x="2223" y="1829913"/>
                                      </a:lnTo>
                                      <a:lnTo>
                                        <a:pt x="3493" y="1809604"/>
                                      </a:lnTo>
                                      <a:lnTo>
                                        <a:pt x="5398" y="1790247"/>
                                      </a:lnTo>
                                      <a:lnTo>
                                        <a:pt x="6986" y="1770573"/>
                                      </a:lnTo>
                                      <a:lnTo>
                                        <a:pt x="9209" y="1750898"/>
                                      </a:lnTo>
                                      <a:lnTo>
                                        <a:pt x="11749" y="1732176"/>
                                      </a:lnTo>
                                      <a:lnTo>
                                        <a:pt x="14290" y="1713136"/>
                                      </a:lnTo>
                                      <a:lnTo>
                                        <a:pt x="17148" y="1694414"/>
                                      </a:lnTo>
                                      <a:lnTo>
                                        <a:pt x="20006" y="1676009"/>
                                      </a:lnTo>
                                      <a:lnTo>
                                        <a:pt x="23499" y="1657604"/>
                                      </a:lnTo>
                                      <a:lnTo>
                                        <a:pt x="26992" y="1639834"/>
                                      </a:lnTo>
                                      <a:lnTo>
                                        <a:pt x="30486" y="1621746"/>
                                      </a:lnTo>
                                      <a:lnTo>
                                        <a:pt x="34931" y="1604293"/>
                                      </a:lnTo>
                                      <a:lnTo>
                                        <a:pt x="38742" y="1586840"/>
                                      </a:lnTo>
                                      <a:lnTo>
                                        <a:pt x="43188" y="1569704"/>
                                      </a:lnTo>
                                      <a:lnTo>
                                        <a:pt x="47951" y="1552569"/>
                                      </a:lnTo>
                                      <a:lnTo>
                                        <a:pt x="52715" y="1536068"/>
                                      </a:lnTo>
                                      <a:lnTo>
                                        <a:pt x="57796" y="1519249"/>
                                      </a:lnTo>
                                      <a:lnTo>
                                        <a:pt x="62877" y="1503066"/>
                                      </a:lnTo>
                                      <a:lnTo>
                                        <a:pt x="68593" y="1486564"/>
                                      </a:lnTo>
                                      <a:lnTo>
                                        <a:pt x="73991" y="1470698"/>
                                      </a:lnTo>
                                      <a:lnTo>
                                        <a:pt x="80025" y="1455149"/>
                                      </a:lnTo>
                                      <a:lnTo>
                                        <a:pt x="86059" y="1439283"/>
                                      </a:lnTo>
                                      <a:lnTo>
                                        <a:pt x="92410" y="1424051"/>
                                      </a:lnTo>
                                      <a:lnTo>
                                        <a:pt x="98761" y="1409137"/>
                                      </a:lnTo>
                                      <a:lnTo>
                                        <a:pt x="105430" y="1393905"/>
                                      </a:lnTo>
                                      <a:lnTo>
                                        <a:pt x="112098" y="1378990"/>
                                      </a:lnTo>
                                      <a:lnTo>
                                        <a:pt x="119402" y="1364393"/>
                                      </a:lnTo>
                                      <a:lnTo>
                                        <a:pt x="126706" y="1350114"/>
                                      </a:lnTo>
                                      <a:lnTo>
                                        <a:pt x="134010" y="1335834"/>
                                      </a:lnTo>
                                      <a:lnTo>
                                        <a:pt x="141632" y="1321871"/>
                                      </a:lnTo>
                                      <a:lnTo>
                                        <a:pt x="149571" y="1307909"/>
                                      </a:lnTo>
                                      <a:lnTo>
                                        <a:pt x="157510" y="1294264"/>
                                      </a:lnTo>
                                      <a:lnTo>
                                        <a:pt x="165766" y="1280936"/>
                                      </a:lnTo>
                                      <a:lnTo>
                                        <a:pt x="174023" y="1267291"/>
                                      </a:lnTo>
                                      <a:lnTo>
                                        <a:pt x="182597" y="1253963"/>
                                      </a:lnTo>
                                      <a:lnTo>
                                        <a:pt x="191171" y="1241270"/>
                                      </a:lnTo>
                                      <a:lnTo>
                                        <a:pt x="200380" y="1228260"/>
                                      </a:lnTo>
                                      <a:lnTo>
                                        <a:pt x="209589" y="1215884"/>
                                      </a:lnTo>
                                      <a:lnTo>
                                        <a:pt x="218799" y="1203191"/>
                                      </a:lnTo>
                                      <a:lnTo>
                                        <a:pt x="228008" y="1191133"/>
                                      </a:lnTo>
                                      <a:lnTo>
                                        <a:pt x="237852" y="1178757"/>
                                      </a:lnTo>
                                      <a:lnTo>
                                        <a:pt x="247697" y="1167016"/>
                                      </a:lnTo>
                                      <a:lnTo>
                                        <a:pt x="257541" y="1155275"/>
                                      </a:lnTo>
                                      <a:lnTo>
                                        <a:pt x="267703" y="1143533"/>
                                      </a:lnTo>
                                      <a:lnTo>
                                        <a:pt x="278182" y="1132110"/>
                                      </a:lnTo>
                                      <a:lnTo>
                                        <a:pt x="288662" y="1120686"/>
                                      </a:lnTo>
                                      <a:lnTo>
                                        <a:pt x="298824" y="1109579"/>
                                      </a:lnTo>
                                      <a:lnTo>
                                        <a:pt x="309938" y="1098473"/>
                                      </a:lnTo>
                                      <a:lnTo>
                                        <a:pt x="320735" y="1087684"/>
                                      </a:lnTo>
                                      <a:lnTo>
                                        <a:pt x="331850" y="1076895"/>
                                      </a:lnTo>
                                      <a:lnTo>
                                        <a:pt x="343282" y="1066423"/>
                                      </a:lnTo>
                                      <a:lnTo>
                                        <a:pt x="354715" y="1055951"/>
                                      </a:lnTo>
                                      <a:lnTo>
                                        <a:pt x="366147" y="1045797"/>
                                      </a:lnTo>
                                      <a:lnTo>
                                        <a:pt x="377897" y="1035642"/>
                                      </a:lnTo>
                                      <a:lnTo>
                                        <a:pt x="389964" y="1025805"/>
                                      </a:lnTo>
                                      <a:lnTo>
                                        <a:pt x="401714" y="1015968"/>
                                      </a:lnTo>
                                      <a:lnTo>
                                        <a:pt x="414099" y="1006448"/>
                                      </a:lnTo>
                                      <a:lnTo>
                                        <a:pt x="426801" y="996928"/>
                                      </a:lnTo>
                                      <a:lnTo>
                                        <a:pt x="439186" y="987408"/>
                                      </a:lnTo>
                                      <a:lnTo>
                                        <a:pt x="451571" y="977888"/>
                                      </a:lnTo>
                                      <a:lnTo>
                                        <a:pt x="477293" y="960118"/>
                                      </a:lnTo>
                                      <a:lnTo>
                                        <a:pt x="481421" y="957262"/>
                                      </a:lnTo>
                                      <a:close/>
                                      <a:moveTo>
                                        <a:pt x="839471" y="0"/>
                                      </a:moveTo>
                                      <a:lnTo>
                                        <a:pt x="852171" y="0"/>
                                      </a:lnTo>
                                      <a:lnTo>
                                        <a:pt x="865506" y="0"/>
                                      </a:lnTo>
                                      <a:lnTo>
                                        <a:pt x="878206" y="636"/>
                                      </a:lnTo>
                                      <a:lnTo>
                                        <a:pt x="890906" y="1271"/>
                                      </a:lnTo>
                                      <a:lnTo>
                                        <a:pt x="903288" y="2542"/>
                                      </a:lnTo>
                                      <a:lnTo>
                                        <a:pt x="915988" y="3813"/>
                                      </a:lnTo>
                                      <a:lnTo>
                                        <a:pt x="928371" y="5719"/>
                                      </a:lnTo>
                                      <a:lnTo>
                                        <a:pt x="940436" y="7943"/>
                                      </a:lnTo>
                                      <a:lnTo>
                                        <a:pt x="952818" y="10167"/>
                                      </a:lnTo>
                                      <a:lnTo>
                                        <a:pt x="964883" y="12708"/>
                                      </a:lnTo>
                                      <a:lnTo>
                                        <a:pt x="976631" y="15568"/>
                                      </a:lnTo>
                                      <a:lnTo>
                                        <a:pt x="988696" y="19062"/>
                                      </a:lnTo>
                                      <a:lnTo>
                                        <a:pt x="1000443" y="22239"/>
                                      </a:lnTo>
                                      <a:lnTo>
                                        <a:pt x="1011873" y="26052"/>
                                      </a:lnTo>
                                      <a:lnTo>
                                        <a:pt x="1023621" y="30182"/>
                                      </a:lnTo>
                                      <a:lnTo>
                                        <a:pt x="1034733" y="34630"/>
                                      </a:lnTo>
                                      <a:lnTo>
                                        <a:pt x="1046163" y="39395"/>
                                      </a:lnTo>
                                      <a:lnTo>
                                        <a:pt x="1057276" y="44161"/>
                                      </a:lnTo>
                                      <a:lnTo>
                                        <a:pt x="1068388" y="48926"/>
                                      </a:lnTo>
                                      <a:lnTo>
                                        <a:pt x="1079183" y="54645"/>
                                      </a:lnTo>
                                      <a:lnTo>
                                        <a:pt x="1089661" y="60046"/>
                                      </a:lnTo>
                                      <a:lnTo>
                                        <a:pt x="1100456" y="66082"/>
                                      </a:lnTo>
                                      <a:lnTo>
                                        <a:pt x="1110616" y="72119"/>
                                      </a:lnTo>
                                      <a:lnTo>
                                        <a:pt x="1120776" y="78790"/>
                                      </a:lnTo>
                                      <a:lnTo>
                                        <a:pt x="1130936" y="85462"/>
                                      </a:lnTo>
                                      <a:lnTo>
                                        <a:pt x="1140461" y="92134"/>
                                      </a:lnTo>
                                      <a:lnTo>
                                        <a:pt x="1150303" y="99123"/>
                                      </a:lnTo>
                                      <a:lnTo>
                                        <a:pt x="1159828" y="106430"/>
                                      </a:lnTo>
                                      <a:lnTo>
                                        <a:pt x="1169353" y="114055"/>
                                      </a:lnTo>
                                      <a:lnTo>
                                        <a:pt x="1178561" y="121680"/>
                                      </a:lnTo>
                                      <a:lnTo>
                                        <a:pt x="1187133" y="129623"/>
                                      </a:lnTo>
                                      <a:lnTo>
                                        <a:pt x="1196023" y="137883"/>
                                      </a:lnTo>
                                      <a:lnTo>
                                        <a:pt x="1204596" y="146143"/>
                                      </a:lnTo>
                                      <a:lnTo>
                                        <a:pt x="1213168" y="155039"/>
                                      </a:lnTo>
                                      <a:lnTo>
                                        <a:pt x="1221106" y="163299"/>
                                      </a:lnTo>
                                      <a:lnTo>
                                        <a:pt x="1229043" y="172513"/>
                                      </a:lnTo>
                                      <a:lnTo>
                                        <a:pt x="1236981" y="181726"/>
                                      </a:lnTo>
                                      <a:lnTo>
                                        <a:pt x="1244283" y="190939"/>
                                      </a:lnTo>
                                      <a:lnTo>
                                        <a:pt x="1251586" y="200153"/>
                                      </a:lnTo>
                                      <a:lnTo>
                                        <a:pt x="1258888" y="210001"/>
                                      </a:lnTo>
                                      <a:lnTo>
                                        <a:pt x="1265556" y="219850"/>
                                      </a:lnTo>
                                      <a:lnTo>
                                        <a:pt x="1272223" y="230017"/>
                                      </a:lnTo>
                                      <a:lnTo>
                                        <a:pt x="1278256" y="240183"/>
                                      </a:lnTo>
                                      <a:lnTo>
                                        <a:pt x="1284606" y="250667"/>
                                      </a:lnTo>
                                      <a:lnTo>
                                        <a:pt x="1290321" y="261151"/>
                                      </a:lnTo>
                                      <a:lnTo>
                                        <a:pt x="1296353" y="271953"/>
                                      </a:lnTo>
                                      <a:lnTo>
                                        <a:pt x="1301433" y="282755"/>
                                      </a:lnTo>
                                      <a:lnTo>
                                        <a:pt x="1306831" y="293239"/>
                                      </a:lnTo>
                                      <a:lnTo>
                                        <a:pt x="1311593" y="304359"/>
                                      </a:lnTo>
                                      <a:lnTo>
                                        <a:pt x="1316356" y="315796"/>
                                      </a:lnTo>
                                      <a:lnTo>
                                        <a:pt x="1320483" y="327234"/>
                                      </a:lnTo>
                                      <a:lnTo>
                                        <a:pt x="1324293" y="338671"/>
                                      </a:lnTo>
                                      <a:lnTo>
                                        <a:pt x="1328421" y="350426"/>
                                      </a:lnTo>
                                      <a:lnTo>
                                        <a:pt x="1331913" y="362181"/>
                                      </a:lnTo>
                                      <a:lnTo>
                                        <a:pt x="1335088" y="373936"/>
                                      </a:lnTo>
                                      <a:lnTo>
                                        <a:pt x="1337946" y="386009"/>
                                      </a:lnTo>
                                      <a:lnTo>
                                        <a:pt x="1340803" y="398081"/>
                                      </a:lnTo>
                                      <a:lnTo>
                                        <a:pt x="1343026" y="410472"/>
                                      </a:lnTo>
                                      <a:lnTo>
                                        <a:pt x="1344931" y="422862"/>
                                      </a:lnTo>
                                      <a:lnTo>
                                        <a:pt x="1346518" y="435252"/>
                                      </a:lnTo>
                                      <a:lnTo>
                                        <a:pt x="1348106" y="447643"/>
                                      </a:lnTo>
                                      <a:lnTo>
                                        <a:pt x="1349058" y="460033"/>
                                      </a:lnTo>
                                      <a:lnTo>
                                        <a:pt x="1350011" y="472741"/>
                                      </a:lnTo>
                                      <a:lnTo>
                                        <a:pt x="1350646" y="485449"/>
                                      </a:lnTo>
                                      <a:lnTo>
                                        <a:pt x="1350963" y="498475"/>
                                      </a:lnTo>
                                      <a:lnTo>
                                        <a:pt x="1350646" y="513407"/>
                                      </a:lnTo>
                                      <a:lnTo>
                                        <a:pt x="1349693" y="528975"/>
                                      </a:lnTo>
                                      <a:lnTo>
                                        <a:pt x="1348423" y="543907"/>
                                      </a:lnTo>
                                      <a:lnTo>
                                        <a:pt x="1347153" y="558521"/>
                                      </a:lnTo>
                                      <a:lnTo>
                                        <a:pt x="1345248" y="573453"/>
                                      </a:lnTo>
                                      <a:lnTo>
                                        <a:pt x="1342708" y="588067"/>
                                      </a:lnTo>
                                      <a:lnTo>
                                        <a:pt x="1339851" y="602682"/>
                                      </a:lnTo>
                                      <a:lnTo>
                                        <a:pt x="1336358" y="616660"/>
                                      </a:lnTo>
                                      <a:lnTo>
                                        <a:pt x="1332866" y="631275"/>
                                      </a:lnTo>
                                      <a:lnTo>
                                        <a:pt x="1328738" y="645254"/>
                                      </a:lnTo>
                                      <a:lnTo>
                                        <a:pt x="1324293" y="658915"/>
                                      </a:lnTo>
                                      <a:lnTo>
                                        <a:pt x="1319531" y="672576"/>
                                      </a:lnTo>
                                      <a:lnTo>
                                        <a:pt x="1314133" y="685920"/>
                                      </a:lnTo>
                                      <a:lnTo>
                                        <a:pt x="1308418" y="699263"/>
                                      </a:lnTo>
                                      <a:lnTo>
                                        <a:pt x="1302386" y="712607"/>
                                      </a:lnTo>
                                      <a:lnTo>
                                        <a:pt x="1296353" y="725315"/>
                                      </a:lnTo>
                                      <a:lnTo>
                                        <a:pt x="1289368" y="738023"/>
                                      </a:lnTo>
                                      <a:lnTo>
                                        <a:pt x="1282383" y="750413"/>
                                      </a:lnTo>
                                      <a:lnTo>
                                        <a:pt x="1275081" y="762486"/>
                                      </a:lnTo>
                                      <a:lnTo>
                                        <a:pt x="1267143" y="774559"/>
                                      </a:lnTo>
                                      <a:lnTo>
                                        <a:pt x="1259206" y="786313"/>
                                      </a:lnTo>
                                      <a:lnTo>
                                        <a:pt x="1250633" y="797751"/>
                                      </a:lnTo>
                                      <a:lnTo>
                                        <a:pt x="1242061" y="809188"/>
                                      </a:lnTo>
                                      <a:lnTo>
                                        <a:pt x="1232853" y="819990"/>
                                      </a:lnTo>
                                      <a:lnTo>
                                        <a:pt x="1223963" y="830792"/>
                                      </a:lnTo>
                                      <a:lnTo>
                                        <a:pt x="1214121" y="841276"/>
                                      </a:lnTo>
                                      <a:lnTo>
                                        <a:pt x="1204278" y="851442"/>
                                      </a:lnTo>
                                      <a:lnTo>
                                        <a:pt x="1193801" y="860974"/>
                                      </a:lnTo>
                                      <a:lnTo>
                                        <a:pt x="1183323" y="870822"/>
                                      </a:lnTo>
                                      <a:lnTo>
                                        <a:pt x="1172528" y="880036"/>
                                      </a:lnTo>
                                      <a:lnTo>
                                        <a:pt x="1161733" y="889249"/>
                                      </a:lnTo>
                                      <a:lnTo>
                                        <a:pt x="1150303" y="897827"/>
                                      </a:lnTo>
                                      <a:lnTo>
                                        <a:pt x="1134746" y="909264"/>
                                      </a:lnTo>
                                      <a:lnTo>
                                        <a:pt x="1118236" y="920066"/>
                                      </a:lnTo>
                                      <a:lnTo>
                                        <a:pt x="1101408" y="929915"/>
                                      </a:lnTo>
                                      <a:lnTo>
                                        <a:pt x="1084581" y="939446"/>
                                      </a:lnTo>
                                      <a:lnTo>
                                        <a:pt x="1066801" y="948342"/>
                                      </a:lnTo>
                                      <a:lnTo>
                                        <a:pt x="1048703" y="956602"/>
                                      </a:lnTo>
                                      <a:lnTo>
                                        <a:pt x="1040131" y="960414"/>
                                      </a:lnTo>
                                      <a:lnTo>
                                        <a:pt x="1030606" y="963909"/>
                                      </a:lnTo>
                                      <a:lnTo>
                                        <a:pt x="1021398" y="967722"/>
                                      </a:lnTo>
                                      <a:lnTo>
                                        <a:pt x="1011873" y="970899"/>
                                      </a:lnTo>
                                      <a:lnTo>
                                        <a:pt x="1002348" y="973758"/>
                                      </a:lnTo>
                                      <a:lnTo>
                                        <a:pt x="993141" y="976617"/>
                                      </a:lnTo>
                                      <a:lnTo>
                                        <a:pt x="983616" y="979794"/>
                                      </a:lnTo>
                                      <a:lnTo>
                                        <a:pt x="973773" y="982018"/>
                                      </a:lnTo>
                                      <a:lnTo>
                                        <a:pt x="963931" y="984560"/>
                                      </a:lnTo>
                                      <a:lnTo>
                                        <a:pt x="954088" y="986466"/>
                                      </a:lnTo>
                                      <a:lnTo>
                                        <a:pt x="944246" y="988372"/>
                                      </a:lnTo>
                                      <a:lnTo>
                                        <a:pt x="934403" y="990596"/>
                                      </a:lnTo>
                                      <a:lnTo>
                                        <a:pt x="924561" y="991867"/>
                                      </a:lnTo>
                                      <a:lnTo>
                                        <a:pt x="914401" y="993455"/>
                                      </a:lnTo>
                                      <a:lnTo>
                                        <a:pt x="904241" y="994409"/>
                                      </a:lnTo>
                                      <a:lnTo>
                                        <a:pt x="893763" y="995362"/>
                                      </a:lnTo>
                                      <a:lnTo>
                                        <a:pt x="883603" y="995997"/>
                                      </a:lnTo>
                                      <a:lnTo>
                                        <a:pt x="873126" y="996632"/>
                                      </a:lnTo>
                                      <a:lnTo>
                                        <a:pt x="862648" y="996950"/>
                                      </a:lnTo>
                                      <a:lnTo>
                                        <a:pt x="852171" y="996950"/>
                                      </a:lnTo>
                                      <a:lnTo>
                                        <a:pt x="840423" y="996950"/>
                                      </a:lnTo>
                                      <a:lnTo>
                                        <a:pt x="828358" y="996315"/>
                                      </a:lnTo>
                                      <a:lnTo>
                                        <a:pt x="816293" y="995679"/>
                                      </a:lnTo>
                                      <a:lnTo>
                                        <a:pt x="804546" y="994726"/>
                                      </a:lnTo>
                                      <a:lnTo>
                                        <a:pt x="792798" y="993455"/>
                                      </a:lnTo>
                                      <a:lnTo>
                                        <a:pt x="781368" y="992185"/>
                                      </a:lnTo>
                                      <a:lnTo>
                                        <a:pt x="769621" y="990278"/>
                                      </a:lnTo>
                                      <a:lnTo>
                                        <a:pt x="758191" y="988054"/>
                                      </a:lnTo>
                                      <a:lnTo>
                                        <a:pt x="746761" y="985831"/>
                                      </a:lnTo>
                                      <a:lnTo>
                                        <a:pt x="735331" y="983289"/>
                                      </a:lnTo>
                                      <a:lnTo>
                                        <a:pt x="724218" y="980430"/>
                                      </a:lnTo>
                                      <a:lnTo>
                                        <a:pt x="713106" y="977253"/>
                                      </a:lnTo>
                                      <a:lnTo>
                                        <a:pt x="702311" y="973758"/>
                                      </a:lnTo>
                                      <a:lnTo>
                                        <a:pt x="691198" y="970263"/>
                                      </a:lnTo>
                                      <a:lnTo>
                                        <a:pt x="680721" y="966768"/>
                                      </a:lnTo>
                                      <a:lnTo>
                                        <a:pt x="670243" y="962321"/>
                                      </a:lnTo>
                                      <a:lnTo>
                                        <a:pt x="659448" y="958190"/>
                                      </a:lnTo>
                                      <a:lnTo>
                                        <a:pt x="648971" y="953425"/>
                                      </a:lnTo>
                                      <a:lnTo>
                                        <a:pt x="638811" y="948659"/>
                                      </a:lnTo>
                                      <a:lnTo>
                                        <a:pt x="628651" y="943894"/>
                                      </a:lnTo>
                                      <a:lnTo>
                                        <a:pt x="618491" y="938493"/>
                                      </a:lnTo>
                                      <a:lnTo>
                                        <a:pt x="608648" y="933410"/>
                                      </a:lnTo>
                                      <a:lnTo>
                                        <a:pt x="599123" y="927373"/>
                                      </a:lnTo>
                                      <a:lnTo>
                                        <a:pt x="589281" y="921655"/>
                                      </a:lnTo>
                                      <a:lnTo>
                                        <a:pt x="579756" y="915618"/>
                                      </a:lnTo>
                                      <a:lnTo>
                                        <a:pt x="570548" y="909264"/>
                                      </a:lnTo>
                                      <a:lnTo>
                                        <a:pt x="561023" y="902910"/>
                                      </a:lnTo>
                                      <a:lnTo>
                                        <a:pt x="552133" y="895921"/>
                                      </a:lnTo>
                                      <a:lnTo>
                                        <a:pt x="543561" y="889249"/>
                                      </a:lnTo>
                                      <a:lnTo>
                                        <a:pt x="534671" y="881942"/>
                                      </a:lnTo>
                                      <a:lnTo>
                                        <a:pt x="526098" y="874952"/>
                                      </a:lnTo>
                                      <a:lnTo>
                                        <a:pt x="517526" y="867328"/>
                                      </a:lnTo>
                                      <a:lnTo>
                                        <a:pt x="508318" y="858750"/>
                                      </a:lnTo>
                                      <a:lnTo>
                                        <a:pt x="499428" y="849854"/>
                                      </a:lnTo>
                                      <a:lnTo>
                                        <a:pt x="490538" y="840958"/>
                                      </a:lnTo>
                                      <a:lnTo>
                                        <a:pt x="481648" y="831427"/>
                                      </a:lnTo>
                                      <a:lnTo>
                                        <a:pt x="473711" y="821896"/>
                                      </a:lnTo>
                                      <a:lnTo>
                                        <a:pt x="465456" y="812047"/>
                                      </a:lnTo>
                                      <a:lnTo>
                                        <a:pt x="457518" y="801881"/>
                                      </a:lnTo>
                                      <a:lnTo>
                                        <a:pt x="449898" y="791714"/>
                                      </a:lnTo>
                                      <a:lnTo>
                                        <a:pt x="442596" y="781548"/>
                                      </a:lnTo>
                                      <a:lnTo>
                                        <a:pt x="435293" y="770746"/>
                                      </a:lnTo>
                                      <a:lnTo>
                                        <a:pt x="428626" y="759944"/>
                                      </a:lnTo>
                                      <a:lnTo>
                                        <a:pt x="421958" y="749142"/>
                                      </a:lnTo>
                                      <a:lnTo>
                                        <a:pt x="415608" y="738023"/>
                                      </a:lnTo>
                                      <a:lnTo>
                                        <a:pt x="409576" y="726585"/>
                                      </a:lnTo>
                                      <a:lnTo>
                                        <a:pt x="403861" y="715148"/>
                                      </a:lnTo>
                                      <a:lnTo>
                                        <a:pt x="398463" y="703393"/>
                                      </a:lnTo>
                                      <a:lnTo>
                                        <a:pt x="393383" y="691638"/>
                                      </a:lnTo>
                                      <a:lnTo>
                                        <a:pt x="388303" y="679566"/>
                                      </a:lnTo>
                                      <a:lnTo>
                                        <a:pt x="383858" y="667493"/>
                                      </a:lnTo>
                                      <a:lnTo>
                                        <a:pt x="379731" y="655420"/>
                                      </a:lnTo>
                                      <a:lnTo>
                                        <a:pt x="375603" y="643030"/>
                                      </a:lnTo>
                                      <a:lnTo>
                                        <a:pt x="372111" y="630322"/>
                                      </a:lnTo>
                                      <a:lnTo>
                                        <a:pt x="368936" y="617614"/>
                                      </a:lnTo>
                                      <a:lnTo>
                                        <a:pt x="365443" y="604588"/>
                                      </a:lnTo>
                                      <a:lnTo>
                                        <a:pt x="362903" y="591880"/>
                                      </a:lnTo>
                                      <a:lnTo>
                                        <a:pt x="360681" y="578854"/>
                                      </a:lnTo>
                                      <a:lnTo>
                                        <a:pt x="358776" y="565828"/>
                                      </a:lnTo>
                                      <a:lnTo>
                                        <a:pt x="357188" y="552485"/>
                                      </a:lnTo>
                                      <a:lnTo>
                                        <a:pt x="355601" y="539141"/>
                                      </a:lnTo>
                                      <a:lnTo>
                                        <a:pt x="354648" y="525480"/>
                                      </a:lnTo>
                                      <a:lnTo>
                                        <a:pt x="354331" y="511819"/>
                                      </a:lnTo>
                                      <a:lnTo>
                                        <a:pt x="354013" y="498475"/>
                                      </a:lnTo>
                                      <a:lnTo>
                                        <a:pt x="354331" y="485449"/>
                                      </a:lnTo>
                                      <a:lnTo>
                                        <a:pt x="354648" y="472741"/>
                                      </a:lnTo>
                                      <a:lnTo>
                                        <a:pt x="355601" y="460033"/>
                                      </a:lnTo>
                                      <a:lnTo>
                                        <a:pt x="356871" y="447643"/>
                                      </a:lnTo>
                                      <a:lnTo>
                                        <a:pt x="358141" y="434935"/>
                                      </a:lnTo>
                                      <a:lnTo>
                                        <a:pt x="360046" y="422544"/>
                                      </a:lnTo>
                                      <a:lnTo>
                                        <a:pt x="361951" y="410472"/>
                                      </a:lnTo>
                                      <a:lnTo>
                                        <a:pt x="364173" y="397763"/>
                                      </a:lnTo>
                                      <a:lnTo>
                                        <a:pt x="366713" y="385691"/>
                                      </a:lnTo>
                                      <a:lnTo>
                                        <a:pt x="369888" y="373936"/>
                                      </a:lnTo>
                                      <a:lnTo>
                                        <a:pt x="373063" y="361863"/>
                                      </a:lnTo>
                                      <a:lnTo>
                                        <a:pt x="376556" y="350108"/>
                                      </a:lnTo>
                                      <a:lnTo>
                                        <a:pt x="380683" y="338671"/>
                                      </a:lnTo>
                                      <a:lnTo>
                                        <a:pt x="384493" y="326916"/>
                                      </a:lnTo>
                                      <a:lnTo>
                                        <a:pt x="388621" y="315796"/>
                                      </a:lnTo>
                                      <a:lnTo>
                                        <a:pt x="393383" y="304359"/>
                                      </a:lnTo>
                                      <a:lnTo>
                                        <a:pt x="398146" y="293239"/>
                                      </a:lnTo>
                                      <a:lnTo>
                                        <a:pt x="403543" y="282755"/>
                                      </a:lnTo>
                                      <a:lnTo>
                                        <a:pt x="408623" y="271636"/>
                                      </a:lnTo>
                                      <a:lnTo>
                                        <a:pt x="414656" y="261151"/>
                                      </a:lnTo>
                                      <a:lnTo>
                                        <a:pt x="420371" y="250667"/>
                                      </a:lnTo>
                                      <a:lnTo>
                                        <a:pt x="426721" y="240183"/>
                                      </a:lnTo>
                                      <a:lnTo>
                                        <a:pt x="432753" y="230017"/>
                                      </a:lnTo>
                                      <a:lnTo>
                                        <a:pt x="439421" y="219850"/>
                                      </a:lnTo>
                                      <a:lnTo>
                                        <a:pt x="446088" y="210001"/>
                                      </a:lnTo>
                                      <a:lnTo>
                                        <a:pt x="453391" y="200153"/>
                                      </a:lnTo>
                                      <a:lnTo>
                                        <a:pt x="460693" y="190939"/>
                                      </a:lnTo>
                                      <a:lnTo>
                                        <a:pt x="467996" y="181408"/>
                                      </a:lnTo>
                                      <a:lnTo>
                                        <a:pt x="475933" y="172195"/>
                                      </a:lnTo>
                                      <a:lnTo>
                                        <a:pt x="483871" y="163299"/>
                                      </a:lnTo>
                                      <a:lnTo>
                                        <a:pt x="491808" y="154403"/>
                                      </a:lnTo>
                                      <a:lnTo>
                                        <a:pt x="500381" y="146143"/>
                                      </a:lnTo>
                                      <a:lnTo>
                                        <a:pt x="508953" y="137565"/>
                                      </a:lnTo>
                                      <a:lnTo>
                                        <a:pt x="517526" y="129305"/>
                                      </a:lnTo>
                                      <a:lnTo>
                                        <a:pt x="526416" y="121680"/>
                                      </a:lnTo>
                                      <a:lnTo>
                                        <a:pt x="535623" y="113738"/>
                                      </a:lnTo>
                                      <a:lnTo>
                                        <a:pt x="545148" y="106113"/>
                                      </a:lnTo>
                                      <a:lnTo>
                                        <a:pt x="554673" y="99123"/>
                                      </a:lnTo>
                                      <a:lnTo>
                                        <a:pt x="564516" y="92134"/>
                                      </a:lnTo>
                                      <a:lnTo>
                                        <a:pt x="574041" y="85462"/>
                                      </a:lnTo>
                                      <a:lnTo>
                                        <a:pt x="584201" y="78473"/>
                                      </a:lnTo>
                                      <a:lnTo>
                                        <a:pt x="594361" y="72119"/>
                                      </a:lnTo>
                                      <a:lnTo>
                                        <a:pt x="604838" y="66082"/>
                                      </a:lnTo>
                                      <a:lnTo>
                                        <a:pt x="615316" y="60046"/>
                                      </a:lnTo>
                                      <a:lnTo>
                                        <a:pt x="625793" y="54645"/>
                                      </a:lnTo>
                                      <a:lnTo>
                                        <a:pt x="636906" y="48926"/>
                                      </a:lnTo>
                                      <a:lnTo>
                                        <a:pt x="647701" y="44161"/>
                                      </a:lnTo>
                                      <a:lnTo>
                                        <a:pt x="658813" y="39395"/>
                                      </a:lnTo>
                                      <a:lnTo>
                                        <a:pt x="670243" y="34630"/>
                                      </a:lnTo>
                                      <a:lnTo>
                                        <a:pt x="681356" y="30182"/>
                                      </a:lnTo>
                                      <a:lnTo>
                                        <a:pt x="693103" y="26052"/>
                                      </a:lnTo>
                                      <a:lnTo>
                                        <a:pt x="704533" y="22239"/>
                                      </a:lnTo>
                                      <a:lnTo>
                                        <a:pt x="716281" y="19062"/>
                                      </a:lnTo>
                                      <a:lnTo>
                                        <a:pt x="728346" y="15568"/>
                                      </a:lnTo>
                                      <a:lnTo>
                                        <a:pt x="740093" y="12708"/>
                                      </a:lnTo>
                                      <a:lnTo>
                                        <a:pt x="752158" y="10167"/>
                                      </a:lnTo>
                                      <a:lnTo>
                                        <a:pt x="764541" y="7625"/>
                                      </a:lnTo>
                                      <a:lnTo>
                                        <a:pt x="776606" y="5719"/>
                                      </a:lnTo>
                                      <a:lnTo>
                                        <a:pt x="788988" y="3813"/>
                                      </a:lnTo>
                                      <a:lnTo>
                                        <a:pt x="801688" y="2542"/>
                                      </a:lnTo>
                                      <a:lnTo>
                                        <a:pt x="814071" y="1271"/>
                                      </a:lnTo>
                                      <a:lnTo>
                                        <a:pt x="826771" y="636"/>
                                      </a:lnTo>
                                      <a:lnTo>
                                        <a:pt x="8394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>
                                  <a:noFill/>
                                </a:ln>
                              </wps:spPr>
                              <wps:bodyPr anchor="ctr"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contourClr>
                                    <a:srgbClr val="FFFFFF"/>
                                  </a:contourClr>
                                </a:sp3d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0.45pt;margin-top:10.45pt;height:29.8pt;width:383.85pt;z-index:251685888;mso-width-relative:page;mso-height-relative:page;" coordorigin="7070,9334" coordsize="7677,596" o:gfxdata="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">
                      <o:lock v:ext="edit" aspectratio="f"/>
                      <v:roundrect id="矩形: 圆角 18" o:spid="_x0000_s1026" o:spt="2" style="position:absolute;left:7070;top:9514;height:395;width:7677;v-text-anchor:middle;" fillcolor="#649EB2" filled="t" stroked="f" coordsize="21600,21600" arcsize="0.166666666666667" o:gfxdata="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cRBx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roundrect>
                      <v:shape id="_x0000_s1026" o:spid="_x0000_s1026" o:spt="202" type="#_x0000_t202" style="position:absolute;left:7639;top:9334;height:596;width:1484;" filled="f" stroked="f" coordsize="21600,21600" o:gfxdata="UEsDBAoAAAAAAIdO4kAAAAAAAAAAAAAAAAAEAAAAZHJzL1BLAwQUAAAACACHTuJAiqEbSb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cTf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EbS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49DEEBBB">
                              <w:pPr>
                                <w:spacing w:line="240" w:lineRule="auto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  <w:lang w:val="en-US" w:eastAsia="zh-CN"/>
                                </w:rPr>
                                <w:t>实践工作</w:t>
                              </w:r>
                            </w:p>
                          </w:txbxContent>
                        </v:textbox>
                      </v:shape>
                      <v:shape id="KSO_Shape" o:spid="_x0000_s1026" o:spt="100" style="position:absolute;left:7299;top:9582;height:257;width:204;v-text-anchor:middle;" fillcolor="#FFFFFF" filled="t" stroked="f" coordsize="1679575,2125662" o:gfxdata="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j3cJL4A&#10;AADbAAAADwAAAAAAAAABACAAAAAiAAAAZHJzL2Rvd25yZXYueG1sUEsBAhQAFAAAAAgAh07iQDMv&#10;BZ47AAAAOQAAABAAAAAAAAAAAQAgAAAADQEAAGRycy9zaGFwZXhtbC54bWxQSwUGAAAAAAYABgBb&#10;AQAAtwM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      <v:path o:connectlocs="61,112;78,121;77,126;76,132;78,138;112,203;107,137;108,130;107,125;111,120;127,112;141,112;152,123;161,135;169,148;175,163;180,179;182,197;174,210;150,220;125,227;99,230;72,229;45,223;19,213;0,202;1,183;5,166;11,151;18,137;28,125;38,114;51,104;101,0;112,3;123,9;132,16;139,26;144,36;146,48;146,62;142,75;135,87;125,97;111,104;101,107;91,108;80,106;69,102;60,97;51,89;44,78;40,66;38,54;39,41;43,30;50,20;58,12;68,5;79,1;91,0" o:connectangles="0,0,0,0,0,0,0,0,0,0,0,0,0,0,0,0,0,0,0,0,0,0,0,0,0,0,0,0,0,0,0,0,0,0,0,0,0,0,0,0,0,0,0,0,0,0,0,0,0,0,0,0,0,0,0,0,0,0,0,0,0"/>
                        <v:fill on="t" focussize="0,0"/>
                        <v:stroke on="f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2023年 6 月</w:t>
            </w:r>
          </w:p>
        </w:tc>
        <w:tc>
          <w:tcPr>
            <w:tcW w:w="5295" w:type="dxa"/>
            <w:vAlign w:val="center"/>
          </w:tcPr>
          <w:p w14:paraId="000E05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四川省道中华杯“探中华文化·绘中华之美原创手绘比赛</w:t>
            </w:r>
          </w:p>
        </w:tc>
        <w:tc>
          <w:tcPr>
            <w:tcW w:w="833" w:type="dxa"/>
            <w:vAlign w:val="center"/>
          </w:tcPr>
          <w:p w14:paraId="03495F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18"/>
                <w:szCs w:val="18"/>
                <w:lang w:val="en-US" w:eastAsia="zh-CN"/>
              </w:rPr>
              <w:t>一等奖</w:t>
            </w:r>
          </w:p>
        </w:tc>
      </w:tr>
    </w:tbl>
    <w:p w14:paraId="66FF17B0">
      <w:pPr>
        <w:widowControl/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2065655</wp:posOffset>
                </wp:positionH>
                <wp:positionV relativeFrom="paragraph">
                  <wp:posOffset>9457690</wp:posOffset>
                </wp:positionV>
                <wp:extent cx="5070475" cy="118173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0475" cy="1181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4D0C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line="240" w:lineRule="exact"/>
                              <w:ind w:left="340" w:right="340"/>
                              <w:jc w:val="left"/>
                              <w:textAlignment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666666"/>
                                <w:sz w:val="16"/>
                                <w:szCs w:val="20"/>
                              </w:rPr>
                              <w:t>中国建筑学会室内设计分会 会员</w:t>
                            </w:r>
                          </w:p>
                          <w:p w14:paraId="7787530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line="240" w:lineRule="exact"/>
                              <w:ind w:left="340" w:right="340"/>
                              <w:jc w:val="left"/>
                              <w:textAlignment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666666"/>
                                <w:sz w:val="16"/>
                                <w:szCs w:val="20"/>
                              </w:rPr>
                              <w:t>西南民族大学 建筑学院 环境设计系实践工作组 组长</w:t>
                            </w:r>
                          </w:p>
                          <w:p w14:paraId="5BFCAF2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line="240" w:lineRule="exact"/>
                              <w:ind w:left="340" w:right="340"/>
                              <w:jc w:val="left"/>
                              <w:textAlignment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666666"/>
                                <w:sz w:val="16"/>
                                <w:szCs w:val="20"/>
                              </w:rPr>
                              <w:t>梁建国环境设计与陈设艺术研究所 第一工作室负责人</w:t>
                            </w:r>
                          </w:p>
                          <w:p w14:paraId="0AA385F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line="240" w:lineRule="exact"/>
                              <w:ind w:left="340" w:right="340"/>
                              <w:jc w:val="left"/>
                              <w:textAlignment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666666"/>
                                <w:sz w:val="16"/>
                                <w:szCs w:val="20"/>
                              </w:rPr>
                              <w:t>中西部乡村振兴环境设计竞赛秘书处 助理</w:t>
                            </w:r>
                          </w:p>
                          <w:p w14:paraId="7FA898C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line="240" w:lineRule="exact"/>
                              <w:ind w:left="340" w:right="340"/>
                              <w:jc w:val="left"/>
                              <w:textAlignment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666666"/>
                                <w:sz w:val="16"/>
                                <w:szCs w:val="20"/>
                              </w:rPr>
                              <w:t>城市精英设计师教学实践竞赛 执行编辑</w:t>
                            </w:r>
                          </w:p>
                          <w:p w14:paraId="202AEE3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line="240" w:lineRule="exact"/>
                              <w:ind w:left="340" w:right="340"/>
                              <w:jc w:val="left"/>
                              <w:textAlignment w:val="center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666666"/>
                                <w:sz w:val="16"/>
                                <w:szCs w:val="20"/>
                              </w:rPr>
                              <w:t>西南民族大学党委宣传部民小薇工作室 摄影记者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2.65pt;margin-top:744.7pt;height:93.05pt;width:399.25pt;z-index:251666432;mso-width-relative:page;mso-height-relative:page;" filled="f" stroked="f" coordsize="21600,21600" o:gfxdata="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CXWaCveAAAADgEAAA8AAAAAAAAAAQAgAAAA&#10;IgAAAGRycy9kb3ducmV2LnhtbFBLAQIUABQAAAAIAIdO4kDFfacXPgIAAGk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6A4D0C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line="240" w:lineRule="exact"/>
                        <w:ind w:left="340" w:right="340"/>
                        <w:jc w:val="left"/>
                        <w:textAlignment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666666"/>
                          <w:sz w:val="16"/>
                          <w:szCs w:val="20"/>
                        </w:rPr>
                        <w:t>中国建筑学会室内设计分会 会员</w:t>
                      </w:r>
                    </w:p>
                    <w:p w14:paraId="7787530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line="240" w:lineRule="exact"/>
                        <w:ind w:left="340" w:right="340"/>
                        <w:jc w:val="left"/>
                        <w:textAlignment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666666"/>
                          <w:sz w:val="16"/>
                          <w:szCs w:val="20"/>
                        </w:rPr>
                        <w:t>西南民族大学 建筑学院 环境设计系实践工作组 组长</w:t>
                      </w:r>
                    </w:p>
                    <w:p w14:paraId="5BFCAF2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line="240" w:lineRule="exact"/>
                        <w:ind w:left="340" w:right="340"/>
                        <w:jc w:val="left"/>
                        <w:textAlignment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666666"/>
                          <w:sz w:val="16"/>
                          <w:szCs w:val="20"/>
                        </w:rPr>
                        <w:t>梁建国环境设计与陈设艺术研究所 第一工作室负责人</w:t>
                      </w:r>
                    </w:p>
                    <w:p w14:paraId="0AA385F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line="240" w:lineRule="exact"/>
                        <w:ind w:left="340" w:right="340"/>
                        <w:jc w:val="left"/>
                        <w:textAlignment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666666"/>
                          <w:sz w:val="16"/>
                          <w:szCs w:val="20"/>
                        </w:rPr>
                        <w:t>中西部乡村振兴环境设计竞赛秘书处 助理</w:t>
                      </w:r>
                    </w:p>
                    <w:p w14:paraId="7FA898C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line="240" w:lineRule="exact"/>
                        <w:ind w:left="340" w:right="340"/>
                        <w:jc w:val="left"/>
                        <w:textAlignment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666666"/>
                          <w:sz w:val="16"/>
                          <w:szCs w:val="20"/>
                        </w:rPr>
                        <w:t>城市精英设计师教学实践竞赛 执行编辑</w:t>
                      </w:r>
                    </w:p>
                    <w:p w14:paraId="202AEE3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line="240" w:lineRule="exact"/>
                        <w:ind w:left="340" w:right="340"/>
                        <w:jc w:val="left"/>
                        <w:textAlignment w:val="center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666666"/>
                          <w:sz w:val="16"/>
                          <w:szCs w:val="20"/>
                        </w:rPr>
                        <w:t>西南民族大学党委宣传部民小薇工作室 摄影记者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2250440</wp:posOffset>
                </wp:positionH>
                <wp:positionV relativeFrom="paragraph">
                  <wp:posOffset>3051175</wp:posOffset>
                </wp:positionV>
                <wp:extent cx="5055235" cy="3414395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5235" cy="3414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F151E4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10" w:beforeAutospacing="0" w:after="0" w:afterAutospacing="0" w:line="320" w:lineRule="exact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FOCUS DESIGN设计平台炁象设计访谈-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49EB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执行策划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 2025.04-至今</w:t>
                            </w:r>
                          </w:p>
                          <w:p w14:paraId="6CA19674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312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10" w:beforeAutospacing="0" w:after="0" w:afterAutospacing="0" w:line="320" w:lineRule="exact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1、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logo设计、ui设计、ppt模板制作、主视觉、海报、信息长图、衍生物料设计等。</w:t>
                            </w:r>
                          </w:p>
                          <w:p w14:paraId="0949EC40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312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10" w:beforeAutospacing="0" w:after="0" w:afterAutospacing="0" w:line="320" w:lineRule="exact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theme="majorEastAsia"/>
                                <w:b w:val="0"/>
                                <w:bCs w:val="0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</w:rPr>
                              <w:t>2、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图文信息整理、文案编辑、推文撰写与发布、摄影摄像、图像语音文件后期制作等。</w:t>
                            </w:r>
                          </w:p>
                          <w:p w14:paraId="0CF7DBA5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10" w:beforeAutospacing="0" w:after="0" w:afterAutospacing="0" w:line="320" w:lineRule="exact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西南民族大学校图书馆2-4楼改造设计-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49EB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设计总负责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 2024.09-至今</w:t>
                            </w:r>
                          </w:p>
                          <w:p w14:paraId="6419723A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12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10" w:beforeAutospacing="0" w:after="0" w:afterAutospacing="0" w:line="320" w:lineRule="exact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本项目约占地5350平方米，根据实地测绘、收集调查需求曲线进行改造方案设计。</w:t>
                            </w:r>
                          </w:p>
                          <w:p w14:paraId="76A871DC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312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10" w:beforeAutospacing="0" w:after="0" w:afterAutospacing="0" w:line="320" w:lineRule="exact"/>
                              <w:jc w:val="distribute"/>
                              <w:textAlignment w:val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2、撰写采购需求、撰写标书、对接代理机构、对接生产厂家，现场目前项目已落地80%。</w:t>
                            </w:r>
                          </w:p>
                          <w:p w14:paraId="01138513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10" w:beforeAutospacing="0" w:after="0" w:afterAutospacing="0" w:line="320" w:lineRule="exact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四川省成都市红牌里两新艺术中心设计-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49EB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设计主创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2024.07-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25.06</w:t>
                            </w:r>
                          </w:p>
                          <w:p w14:paraId="0EF080BA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312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10" w:beforeAutospacing="0" w:after="0" w:afterAutospacing="0" w:line="320" w:lineRule="exact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1、根据上位规划进行概念方案汇报，初步设定场地定位及商业模式，现场汇报方案。</w:t>
                            </w:r>
                          </w:p>
                          <w:p w14:paraId="4D9E23C3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312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10" w:beforeAutospacing="0" w:after="0" w:afterAutospacing="0" w:line="320" w:lineRule="exact"/>
                              <w:jc w:val="distribute"/>
                              <w:textAlignment w:val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2、探索废土风酒吧其设计特性及方法，以提供新颖的设计思路，丰富酒吧设计的多元性。</w:t>
                            </w:r>
                          </w:p>
                          <w:p w14:paraId="3CA927C9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10" w:beforeAutospacing="0" w:after="0" w:afterAutospacing="0" w:line="320" w:lineRule="exact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江西省赣州市赣县区义源村旅游规划设计-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49EB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设计主创     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2024.3-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055DC529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10" w:beforeAutospacing="0" w:after="0" w:afterAutospacing="0" w:line="320" w:lineRule="exact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</w:rPr>
                              <w:t>1.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建设面积约650亩，根据实地调研情况以及上位规划研究，定位成康养之城的</w:t>
                            </w:r>
                            <w:r>
                              <w:rPr>
                                <w:rFonts w:hint="default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概念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。</w:t>
                            </w:r>
                          </w:p>
                          <w:p w14:paraId="106CB01A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10" w:beforeAutospacing="0" w:after="0" w:afterAutospacing="0" w:line="320" w:lineRule="exact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</w:rPr>
                              <w:t>2.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完成</w:t>
                            </w:r>
                            <w:r>
                              <w:rPr>
                                <w:rFonts w:hint="default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概念草图与初步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平面</w:t>
                            </w:r>
                            <w:r>
                              <w:rPr>
                                <w:rFonts w:hint="default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设计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，利用AI技术绘制场景效果图，方案现已成功中标。</w:t>
                            </w:r>
                          </w:p>
                          <w:p w14:paraId="2FD21DA6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10" w:beforeAutospacing="0" w:after="0" w:afterAutospacing="0" w:line="320" w:lineRule="exact"/>
                              <w:textAlignment w:val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西南民族大学校图书馆一楼改造项目-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49EB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设计主创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49EB2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12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6BE8A6D3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10" w:beforeAutospacing="0" w:after="0" w:afterAutospacing="0" w:line="320" w:lineRule="exact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1.项目以面积超过3000平、涉及主入口、咖啡厅自习室、文献馆等改造。</w:t>
                            </w:r>
                          </w:p>
                          <w:p w14:paraId="131C9E89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10" w:beforeAutospacing="0" w:after="0" w:afterAutospacing="0" w:line="320" w:lineRule="exact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2.项目已落地，获得成都市优秀原创方案设计室内装饰类优秀奖。</w:t>
                            </w:r>
                          </w:p>
                          <w:p w14:paraId="4C81FEF8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20" w:lineRule="exact"/>
                              <w:textAlignment w:val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7.2pt;margin-top:240.25pt;height:268.85pt;width:398.05pt;z-index:-251644928;mso-width-relative:page;mso-height-relative:page;" filled="f" stroked="f" coordsize="21600,21600" o:gfxdata="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XMkwDbAAAADQEAAA8AAAAAAAAAAQAgAAAAIgAA&#10;AGRycy9kb3ducmV2LnhtbFBLAQIUABQAAAAIAIdO4kDG7FyJPgIAAGk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4F151E4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10" w:beforeAutospacing="0" w:after="0" w:afterAutospacing="0" w:line="320" w:lineRule="exact"/>
                        <w:jc w:val="distribute"/>
                        <w:textAlignment w:val="auto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FOCUS DESIGN设计平台炁象设计访谈-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49EB2"/>
                          <w:kern w:val="24"/>
                          <w:sz w:val="21"/>
                          <w:szCs w:val="21"/>
                          <w:lang w:val="en-US" w:eastAsia="zh-CN"/>
                        </w:rPr>
                        <w:t>执行策划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           2025.04-至今</w:t>
                      </w:r>
                    </w:p>
                    <w:p w14:paraId="6CA19674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312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10" w:beforeAutospacing="0" w:after="0" w:afterAutospacing="0" w:line="320" w:lineRule="exact"/>
                        <w:jc w:val="distribute"/>
                        <w:textAlignment w:val="auto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  <w:t>1、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  <w:t>logo设计、ui设计、ppt模板制作、主视觉、海报、信息长图、衍生物料设计等。</w:t>
                      </w:r>
                    </w:p>
                    <w:p w14:paraId="0949EC40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312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10" w:beforeAutospacing="0" w:after="0" w:afterAutospacing="0" w:line="320" w:lineRule="exact"/>
                        <w:jc w:val="distribute"/>
                        <w:textAlignment w:val="auto"/>
                        <w:rPr>
                          <w:rFonts w:hint="default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 w:cstheme="majorEastAsia"/>
                          <w:b w:val="0"/>
                          <w:bCs w:val="0"/>
                          <w:color w:val="545454"/>
                          <w:kern w:val="24"/>
                          <w:sz w:val="20"/>
                          <w:szCs w:val="20"/>
                          <w:lang w:val="en-US" w:eastAsia="zh-CN" w:bidi="ar-SA"/>
                        </w:rPr>
                        <w:t>2、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  <w:t>图文信息整理、文案编辑、推文撰写与发布、摄影摄像、图像语音文件后期制作等。</w:t>
                      </w:r>
                    </w:p>
                    <w:p w14:paraId="0CF7DBA5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10" w:beforeAutospacing="0" w:after="0" w:afterAutospacing="0" w:line="320" w:lineRule="exact"/>
                        <w:jc w:val="distribute"/>
                        <w:textAlignment w:val="auto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西南民族大学校图书馆2-4楼改造设计-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49EB2"/>
                          <w:kern w:val="24"/>
                          <w:sz w:val="21"/>
                          <w:szCs w:val="21"/>
                          <w:lang w:val="en-US" w:eastAsia="zh-CN"/>
                        </w:rPr>
                        <w:t>设计总负责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           2024.09-至今</w:t>
                      </w:r>
                    </w:p>
                    <w:p w14:paraId="6419723A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312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10" w:beforeAutospacing="0" w:after="0" w:afterAutospacing="0" w:line="320" w:lineRule="exact"/>
                        <w:jc w:val="distribute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  <w:t>本项目约占地5350平方米，根据实地测绘、收集调查需求曲线进行改造方案设计。</w:t>
                      </w:r>
                    </w:p>
                    <w:p w14:paraId="76A871DC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312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10" w:beforeAutospacing="0" w:after="0" w:afterAutospacing="0" w:line="320" w:lineRule="exact"/>
                        <w:jc w:val="distribute"/>
                        <w:textAlignment w:val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  <w:t>2、撰写采购需求、撰写标书、对接代理机构、对接生产厂家，现场目前项目已落地80%。</w:t>
                      </w:r>
                    </w:p>
                    <w:p w14:paraId="01138513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10" w:beforeAutospacing="0" w:after="0" w:afterAutospacing="0" w:line="320" w:lineRule="exact"/>
                        <w:jc w:val="distribute"/>
                        <w:textAlignment w:val="auto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四川省成都市红牌里两新艺术中心设计-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49EB2"/>
                          <w:kern w:val="24"/>
                          <w:sz w:val="21"/>
                          <w:szCs w:val="21"/>
                          <w:lang w:val="en-US" w:eastAsia="zh-CN"/>
                        </w:rPr>
                        <w:t>设计主创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        2024.07-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25.06</w:t>
                      </w:r>
                    </w:p>
                    <w:p w14:paraId="0EF080BA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312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10" w:beforeAutospacing="0" w:after="0" w:afterAutospacing="0" w:line="320" w:lineRule="exact"/>
                        <w:jc w:val="distribute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  <w:t>1、根据上位规划进行概念方案汇报，初步设定场地定位及商业模式，现场汇报方案。</w:t>
                      </w:r>
                    </w:p>
                    <w:p w14:paraId="4D9E23C3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312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10" w:beforeAutospacing="0" w:after="0" w:afterAutospacing="0" w:line="320" w:lineRule="exact"/>
                        <w:jc w:val="distribute"/>
                        <w:textAlignment w:val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  <w:t>2、探索废土风酒吧其设计特性及方法，以提供新颖的设计思路，丰富酒吧设计的多元性。</w:t>
                      </w:r>
                    </w:p>
                    <w:p w14:paraId="3CA927C9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10" w:beforeAutospacing="0" w:after="0" w:afterAutospacing="0" w:line="320" w:lineRule="exact"/>
                        <w:jc w:val="distribute"/>
                        <w:textAlignment w:val="auto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江西省赣州市赣县区义源村旅游规划设计-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49EB2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设计主创     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2024.3-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24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</w:p>
                    <w:p w14:paraId="055DC529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10" w:beforeAutospacing="0" w:after="0" w:afterAutospacing="0" w:line="320" w:lineRule="exact"/>
                        <w:jc w:val="distribute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 w:bidi="ar-SA"/>
                        </w:rPr>
                        <w:t>1.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  <w:t>建设面积约650亩，根据实地调研情况以及上位规划研究，定位成康养之城的</w:t>
                      </w:r>
                      <w:r>
                        <w:rPr>
                          <w:rFonts w:hint="default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  <w:t>概念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  <w:t>。</w:t>
                      </w:r>
                    </w:p>
                    <w:p w14:paraId="106CB01A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10" w:beforeAutospacing="0" w:after="0" w:afterAutospacing="0" w:line="320" w:lineRule="exact"/>
                        <w:jc w:val="distribute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 w:bidi="ar-SA"/>
                        </w:rPr>
                        <w:t>2.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  <w:t>完成</w:t>
                      </w:r>
                      <w:r>
                        <w:rPr>
                          <w:rFonts w:hint="default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  <w:t>概念草图与初步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  <w:t>平面</w:t>
                      </w:r>
                      <w:r>
                        <w:rPr>
                          <w:rFonts w:hint="default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  <w:t>设计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  <w:t>，利用AI技术绘制场景效果图，方案现已成功中标。</w:t>
                      </w:r>
                    </w:p>
                    <w:p w14:paraId="2FD21DA6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10" w:beforeAutospacing="0" w:after="0" w:afterAutospacing="0" w:line="320" w:lineRule="exact"/>
                        <w:textAlignment w:val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西南民族大学校图书馆一楼改造项目-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49EB2"/>
                          <w:kern w:val="24"/>
                          <w:sz w:val="21"/>
                          <w:szCs w:val="21"/>
                          <w:lang w:val="en-US" w:eastAsia="zh-CN"/>
                        </w:rPr>
                        <w:t>设计主创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49EB2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12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–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24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</w:p>
                    <w:p w14:paraId="6BE8A6D3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10" w:beforeAutospacing="0" w:after="0" w:afterAutospacing="0" w:line="320" w:lineRule="exact"/>
                        <w:textAlignment w:val="auto"/>
                        <w:rPr>
                          <w:rFonts w:hint="default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  <w:t>1.项目以面积超过3000平、涉及主入口、咖啡厅自习室、文献馆等改造。</w:t>
                      </w:r>
                    </w:p>
                    <w:p w14:paraId="131C9E89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10" w:beforeAutospacing="0" w:after="0" w:afterAutospacing="0" w:line="320" w:lineRule="exact"/>
                        <w:textAlignment w:val="auto"/>
                        <w:rPr>
                          <w:rFonts w:hint="default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  <w:t>2.项目已落地，获得成都市优秀原创方案设计室内装饰类优秀奖。</w:t>
                      </w:r>
                    </w:p>
                    <w:p w14:paraId="4C81FEF8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20" w:lineRule="exact"/>
                        <w:textAlignment w:val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487045</wp:posOffset>
            </wp:positionH>
            <wp:positionV relativeFrom="paragraph">
              <wp:posOffset>469900</wp:posOffset>
            </wp:positionV>
            <wp:extent cx="1031875" cy="1506855"/>
            <wp:effectExtent l="9525" t="9525" r="25400" b="26670"/>
            <wp:wrapNone/>
            <wp:docPr id="39" name="图片 39" descr="微信图片_2025062416593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微信图片_20250624165931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31875" cy="1506855"/>
                    </a:xfrm>
                    <a:prstGeom prst="rect">
                      <a:avLst/>
                    </a:prstGeom>
                    <a:ln>
                      <a:solidFill>
                        <a:srgbClr val="649EB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6309360</wp:posOffset>
                </wp:positionV>
                <wp:extent cx="4874895" cy="481330"/>
                <wp:effectExtent l="0" t="0" r="1905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4895" cy="481330"/>
                          <a:chOff x="7130" y="15574"/>
                          <a:chExt cx="7677" cy="758"/>
                        </a:xfrm>
                      </wpg:grpSpPr>
                      <wps:wsp>
                        <wps:cNvPr id="18" name="矩形: 圆角 18"/>
                        <wps:cNvSpPr/>
                        <wps:spPr>
                          <a:xfrm>
                            <a:off x="7130" y="15772"/>
                            <a:ext cx="7677" cy="395"/>
                          </a:xfrm>
                          <a:prstGeom prst="roundRect">
                            <a:avLst/>
                          </a:prstGeom>
                          <a:solidFill>
                            <a:srgbClr val="649EB2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881783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5" name="文本框 25"/>
                        <wps:cNvSpPr txBox="1"/>
                        <wps:spPr>
                          <a:xfrm>
                            <a:off x="7639" y="15574"/>
                            <a:ext cx="4037" cy="75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656567">
                              <w:pPr>
                                <w:pStyle w:val="4"/>
                                <w:spacing w:before="0" w:beforeAutospacing="0" w:after="0" w:afterAutospacing="0" w:line="240" w:lineRule="auto"/>
                                <w:jc w:val="both"/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  <w:lang w:val="en-US" w:eastAsia="zh-CN"/>
                                </w:rPr>
                                <w:t>重要奖项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图片 32" descr="奖杯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299" y="15834"/>
                            <a:ext cx="259" cy="2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2.85pt;margin-top:496.8pt;height:37.9pt;width:383.85pt;z-index:251669504;mso-width-relative:page;mso-height-relative:page;" coordorigin="7130,15574" coordsize="7677,758" o:gfxdata="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">
                <o:lock v:ext="edit" aspectratio="f"/>
                <v:roundrect id="矩形: 圆角 18" o:spid="_x0000_s1026" o:spt="2" style="position:absolute;left:7130;top:15772;height:395;width:7677;v-text-anchor:middle;" fillcolor="#649EB2" filled="t" stroked="f" coordsize="21600,21600" arcsize="0.166666666666667" o:gfxdata="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iUYU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68817838">
                        <w:pPr>
                          <w:jc w:val="center"/>
                        </w:pPr>
                      </w:p>
                    </w:txbxContent>
                  </v:textbox>
                </v:roundrect>
                <v:shape id="_x0000_s1026" o:spid="_x0000_s1026" o:spt="202" type="#_x0000_t202" style="position:absolute;left:7639;top:15574;height:758;width:4037;" filled="f" stroked="f" coordsize="21600,21600" o:gfxdata="UEsDBAoAAAAAAIdO4kAAAAAAAAAAAAAAAAAEAAAAZHJzL1BLAwQUAAAACACHTuJAFT8gpb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qS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T8gp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5656567">
                        <w:pPr>
                          <w:pStyle w:val="4"/>
                          <w:spacing w:before="0" w:beforeAutospacing="0" w:after="0" w:afterAutospacing="0" w:line="240" w:lineRule="auto"/>
                          <w:jc w:val="both"/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FFFF"/>
                            <w:kern w:val="24"/>
                            <w:sz w:val="26"/>
                            <w:szCs w:val="26"/>
                            <w:lang w:val="en-US" w:eastAsia="zh-CN"/>
                          </w:rPr>
                          <w:t>重要奖项</w:t>
                        </w:r>
                      </w:p>
                    </w:txbxContent>
                  </v:textbox>
                </v:shape>
                <v:shape id="_x0000_s1026" o:spid="_x0000_s1026" o:spt="75" alt="奖杯" type="#_x0000_t75" style="position:absolute;left:7299;top:15834;height:259;width:259;" filled="f" o:preferrelative="t" stroked="f" coordsize="21600,21600" o:gfxdata="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vo7U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2832735</wp:posOffset>
                </wp:positionV>
                <wp:extent cx="4874260" cy="323850"/>
                <wp:effectExtent l="0" t="0" r="2540" b="1905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4260" cy="323850"/>
                          <a:chOff x="7130" y="3526"/>
                          <a:chExt cx="7676" cy="510"/>
                        </a:xfrm>
                      </wpg:grpSpPr>
                      <wps:wsp>
                        <wps:cNvPr id="43" name="矩形: 圆角 18"/>
                        <wps:cNvSpPr/>
                        <wps:spPr>
                          <a:xfrm>
                            <a:off x="7130" y="3609"/>
                            <a:ext cx="7677" cy="395"/>
                          </a:xfrm>
                          <a:prstGeom prst="roundRect">
                            <a:avLst/>
                          </a:prstGeom>
                          <a:solidFill>
                            <a:srgbClr val="649EB2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2" name="KSO_Shape"/>
                        <wps:cNvSpPr/>
                        <wps:spPr bwMode="auto">
                          <a:xfrm>
                            <a:off x="7299" y="3673"/>
                            <a:ext cx="283" cy="278"/>
                          </a:xfrm>
                          <a:custGeom>
                            <a:avLst/>
                            <a:gdLst>
                              <a:gd name="T0" fmla="*/ 2147483646 w 99"/>
                              <a:gd name="T1" fmla="*/ 2147483646 h 97"/>
                              <a:gd name="T2" fmla="*/ 2147483646 w 99"/>
                              <a:gd name="T3" fmla="*/ 2147483646 h 97"/>
                              <a:gd name="T4" fmla="*/ 2147483646 w 99"/>
                              <a:gd name="T5" fmla="*/ 2147483646 h 97"/>
                              <a:gd name="T6" fmla="*/ 2147483646 w 99"/>
                              <a:gd name="T7" fmla="*/ 2147483646 h 97"/>
                              <a:gd name="T8" fmla="*/ 2147483646 w 99"/>
                              <a:gd name="T9" fmla="*/ 2147483646 h 97"/>
                              <a:gd name="T10" fmla="*/ 2147483646 w 99"/>
                              <a:gd name="T11" fmla="*/ 2147483646 h 97"/>
                              <a:gd name="T12" fmla="*/ 2147483646 w 99"/>
                              <a:gd name="T13" fmla="*/ 2147483646 h 97"/>
                              <a:gd name="T14" fmla="*/ 2147483646 w 99"/>
                              <a:gd name="T15" fmla="*/ 2147483646 h 97"/>
                              <a:gd name="T16" fmla="*/ 2147483646 w 99"/>
                              <a:gd name="T17" fmla="*/ 2147483646 h 97"/>
                              <a:gd name="T18" fmla="*/ 2147483646 w 99"/>
                              <a:gd name="T19" fmla="*/ 2147483646 h 97"/>
                              <a:gd name="T20" fmla="*/ 2147483646 w 99"/>
                              <a:gd name="T21" fmla="*/ 2147483646 h 97"/>
                              <a:gd name="T22" fmla="*/ 2147483646 w 99"/>
                              <a:gd name="T23" fmla="*/ 2147483646 h 97"/>
                              <a:gd name="T24" fmla="*/ 2147483646 w 99"/>
                              <a:gd name="T25" fmla="*/ 2147483646 h 97"/>
                              <a:gd name="T26" fmla="*/ 2147483646 w 99"/>
                              <a:gd name="T27" fmla="*/ 2147483646 h 97"/>
                              <a:gd name="T28" fmla="*/ 2147483646 w 99"/>
                              <a:gd name="T29" fmla="*/ 2147483646 h 97"/>
                              <a:gd name="T30" fmla="*/ 0 w 99"/>
                              <a:gd name="T31" fmla="*/ 2147483646 h 97"/>
                              <a:gd name="T32" fmla="*/ 2147483646 w 99"/>
                              <a:gd name="T33" fmla="*/ 2147483646 h 97"/>
                              <a:gd name="T34" fmla="*/ 2147483646 w 99"/>
                              <a:gd name="T35" fmla="*/ 2147483646 h 97"/>
                              <a:gd name="T36" fmla="*/ 2147483646 w 99"/>
                              <a:gd name="T37" fmla="*/ 0 h 97"/>
                              <a:gd name="T38" fmla="*/ 2147483646 w 99"/>
                              <a:gd name="T39" fmla="*/ 2147483646 h 97"/>
                              <a:gd name="T40" fmla="*/ 2147483646 w 99"/>
                              <a:gd name="T41" fmla="*/ 2147483646 h 97"/>
                              <a:gd name="T42" fmla="*/ 2147483646 w 99"/>
                              <a:gd name="T43" fmla="*/ 2147483646 h 97"/>
                              <a:gd name="T44" fmla="*/ 2147483646 w 99"/>
                              <a:gd name="T45" fmla="*/ 2147483646 h 97"/>
                              <a:gd name="T46" fmla="*/ 2147483646 w 99"/>
                              <a:gd name="T47" fmla="*/ 2147483646 h 97"/>
                              <a:gd name="T48" fmla="*/ 2147483646 w 99"/>
                              <a:gd name="T49" fmla="*/ 2147483646 h 97"/>
                              <a:gd name="T50" fmla="*/ 2147483646 w 99"/>
                              <a:gd name="T51" fmla="*/ 2147483646 h 97"/>
                              <a:gd name="T52" fmla="*/ 2147483646 w 99"/>
                              <a:gd name="T53" fmla="*/ 2147483646 h 97"/>
                              <a:gd name="T54" fmla="*/ 2147483646 w 99"/>
                              <a:gd name="T55" fmla="*/ 2147483646 h 97"/>
                              <a:gd name="T56" fmla="*/ 2147483646 w 99"/>
                              <a:gd name="T57" fmla="*/ 2147483646 h 97"/>
                              <a:gd name="T58" fmla="*/ 2147483646 w 99"/>
                              <a:gd name="T59" fmla="*/ 2147483646 h 97"/>
                              <a:gd name="T60" fmla="*/ 2147483646 w 99"/>
                              <a:gd name="T61" fmla="*/ 2147483646 h 97"/>
                              <a:gd name="T62" fmla="*/ 2147483646 w 99"/>
                              <a:gd name="T63" fmla="*/ 2147483646 h 97"/>
                              <a:gd name="T64" fmla="*/ 2147483646 w 99"/>
                              <a:gd name="T65" fmla="*/ 2147483646 h 97"/>
                              <a:gd name="T66" fmla="*/ 2147483646 w 99"/>
                              <a:gd name="T67" fmla="*/ 2147483646 h 97"/>
                              <a:gd name="T68" fmla="*/ 2147483646 w 99"/>
                              <a:gd name="T69" fmla="*/ 2147483646 h 97"/>
                              <a:gd name="T70" fmla="*/ 2147483646 w 99"/>
                              <a:gd name="T71" fmla="*/ 2147483646 h 97"/>
                              <a:gd name="T72" fmla="*/ 2147483646 w 99"/>
                              <a:gd name="T73" fmla="*/ 2147483646 h 97"/>
                              <a:gd name="T74" fmla="*/ 2147483646 w 99"/>
                              <a:gd name="T75" fmla="*/ 2147483646 h 97"/>
                              <a:gd name="T76" fmla="*/ 2147483646 w 99"/>
                              <a:gd name="T77" fmla="*/ 2147483646 h 97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9" h="97">
                                <a:moveTo>
                                  <a:pt x="31" y="1"/>
                                </a:moveTo>
                                <a:cubicBezTo>
                                  <a:pt x="50" y="21"/>
                                  <a:pt x="50" y="21"/>
                                  <a:pt x="50" y="21"/>
                                </a:cubicBezTo>
                                <a:cubicBezTo>
                                  <a:pt x="50" y="21"/>
                                  <a:pt x="50" y="22"/>
                                  <a:pt x="50" y="23"/>
                                </a:cubicBezTo>
                                <a:cubicBezTo>
                                  <a:pt x="50" y="28"/>
                                  <a:pt x="48" y="33"/>
                                  <a:pt x="44" y="37"/>
                                </a:cubicBezTo>
                                <a:cubicBezTo>
                                  <a:pt x="37" y="30"/>
                                  <a:pt x="37" y="30"/>
                                  <a:pt x="37" y="30"/>
                                </a:cubicBezTo>
                                <a:cubicBezTo>
                                  <a:pt x="38" y="27"/>
                                  <a:pt x="36" y="23"/>
                                  <a:pt x="34" y="20"/>
                                </a:cubicBezTo>
                                <a:cubicBezTo>
                                  <a:pt x="31" y="17"/>
                                  <a:pt x="27" y="16"/>
                                  <a:pt x="24" y="16"/>
                                </a:cubicBezTo>
                                <a:cubicBezTo>
                                  <a:pt x="17" y="9"/>
                                  <a:pt x="17" y="9"/>
                                  <a:pt x="17" y="9"/>
                                </a:cubicBezTo>
                                <a:cubicBezTo>
                                  <a:pt x="21" y="6"/>
                                  <a:pt x="25" y="3"/>
                                  <a:pt x="31" y="1"/>
                                </a:cubicBezTo>
                                <a:close/>
                                <a:moveTo>
                                  <a:pt x="23" y="21"/>
                                </a:moveTo>
                                <a:cubicBezTo>
                                  <a:pt x="21" y="23"/>
                                  <a:pt x="21" y="27"/>
                                  <a:pt x="24" y="30"/>
                                </a:cubicBezTo>
                                <a:cubicBezTo>
                                  <a:pt x="27" y="32"/>
                                  <a:pt x="31" y="33"/>
                                  <a:pt x="33" y="31"/>
                                </a:cubicBezTo>
                                <a:cubicBezTo>
                                  <a:pt x="35" y="29"/>
                                  <a:pt x="34" y="25"/>
                                  <a:pt x="32" y="22"/>
                                </a:cubicBezTo>
                                <a:cubicBezTo>
                                  <a:pt x="29" y="19"/>
                                  <a:pt x="25" y="18"/>
                                  <a:pt x="23" y="21"/>
                                </a:cubicBezTo>
                                <a:close/>
                                <a:moveTo>
                                  <a:pt x="2" y="35"/>
                                </a:moveTo>
                                <a:cubicBezTo>
                                  <a:pt x="1" y="36"/>
                                  <a:pt x="1" y="38"/>
                                  <a:pt x="0" y="40"/>
                                </a:cubicBezTo>
                                <a:cubicBezTo>
                                  <a:pt x="48" y="88"/>
                                  <a:pt x="48" y="88"/>
                                  <a:pt x="48" y="88"/>
                                </a:cubicBezTo>
                                <a:cubicBezTo>
                                  <a:pt x="70" y="97"/>
                                  <a:pt x="99" y="72"/>
                                  <a:pt x="89" y="47"/>
                                </a:cubicBezTo>
                                <a:cubicBezTo>
                                  <a:pt x="42" y="0"/>
                                  <a:pt x="42" y="0"/>
                                  <a:pt x="42" y="0"/>
                                </a:cubicBezTo>
                                <a:cubicBezTo>
                                  <a:pt x="40" y="0"/>
                                  <a:pt x="38" y="0"/>
                                  <a:pt x="37" y="1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ubicBezTo>
                                  <a:pt x="54" y="19"/>
                                  <a:pt x="54" y="19"/>
                                  <a:pt x="54" y="19"/>
                                </a:cubicBezTo>
                                <a:cubicBezTo>
                                  <a:pt x="54" y="20"/>
                                  <a:pt x="54" y="20"/>
                                  <a:pt x="54" y="20"/>
                                </a:cubicBezTo>
                                <a:cubicBezTo>
                                  <a:pt x="54" y="21"/>
                                  <a:pt x="54" y="22"/>
                                  <a:pt x="54" y="24"/>
                                </a:cubicBezTo>
                                <a:cubicBezTo>
                                  <a:pt x="54" y="31"/>
                                  <a:pt x="50" y="38"/>
                                  <a:pt x="44" y="44"/>
                                </a:cubicBezTo>
                                <a:cubicBezTo>
                                  <a:pt x="39" y="49"/>
                                  <a:pt x="32" y="52"/>
                                  <a:pt x="25" y="53"/>
                                </a:cubicBezTo>
                                <a:cubicBezTo>
                                  <a:pt x="24" y="53"/>
                                  <a:pt x="22" y="53"/>
                                  <a:pt x="21" y="53"/>
                                </a:cubicBezTo>
                                <a:cubicBezTo>
                                  <a:pt x="20" y="53"/>
                                  <a:pt x="20" y="53"/>
                                  <a:pt x="20" y="53"/>
                                </a:cubicBezTo>
                                <a:cubicBezTo>
                                  <a:pt x="19" y="52"/>
                                  <a:pt x="19" y="52"/>
                                  <a:pt x="19" y="52"/>
                                </a:cubicBezTo>
                                <a:cubicBezTo>
                                  <a:pt x="2" y="35"/>
                                  <a:pt x="2" y="35"/>
                                  <a:pt x="2" y="35"/>
                                </a:cubicBezTo>
                                <a:close/>
                                <a:moveTo>
                                  <a:pt x="12" y="14"/>
                                </a:moveTo>
                                <a:cubicBezTo>
                                  <a:pt x="8" y="18"/>
                                  <a:pt x="5" y="23"/>
                                  <a:pt x="3" y="28"/>
                                </a:cubicBezTo>
                                <a:cubicBezTo>
                                  <a:pt x="23" y="48"/>
                                  <a:pt x="23" y="48"/>
                                  <a:pt x="23" y="48"/>
                                </a:cubicBezTo>
                                <a:cubicBezTo>
                                  <a:pt x="23" y="48"/>
                                  <a:pt x="24" y="48"/>
                                  <a:pt x="24" y="48"/>
                                </a:cubicBezTo>
                                <a:cubicBezTo>
                                  <a:pt x="29" y="48"/>
                                  <a:pt x="35" y="46"/>
                                  <a:pt x="39" y="42"/>
                                </a:cubicBezTo>
                                <a:cubicBezTo>
                                  <a:pt x="32" y="35"/>
                                  <a:pt x="32" y="35"/>
                                  <a:pt x="32" y="35"/>
                                </a:cubicBezTo>
                                <a:cubicBezTo>
                                  <a:pt x="29" y="36"/>
                                  <a:pt x="25" y="34"/>
                                  <a:pt x="22" y="31"/>
                                </a:cubicBezTo>
                                <a:cubicBezTo>
                                  <a:pt x="19" y="28"/>
                                  <a:pt x="18" y="24"/>
                                  <a:pt x="18" y="21"/>
                                </a:cubicBezTo>
                                <a:lnTo>
                                  <a:pt x="12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66" name="文本框 28"/>
                        <wps:cNvSpPr txBox="1"/>
                        <wps:spPr>
                          <a:xfrm>
                            <a:off x="7639" y="3526"/>
                            <a:ext cx="1338" cy="5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9787BF">
                              <w:pPr>
                                <w:pStyle w:val="4"/>
                                <w:spacing w:before="0" w:beforeAutospacing="0" w:after="240" w:afterAutospacing="0" w:line="360" w:lineRule="exact"/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  <w:lang w:val="en-US" w:eastAsia="zh-CN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2.85pt;margin-top:223.05pt;height:25.5pt;width:383.8pt;z-index:251683840;mso-width-relative:page;mso-height-relative:page;" coordorigin="7130,3526" coordsize="7676,510" o:gfxdata="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">
                <o:lock v:ext="edit" aspectratio="f"/>
                <v:roundrect id="矩形: 圆角 18" o:spid="_x0000_s1026" o:spt="2" style="position:absolute;left:7130;top:3609;height:395;width:7677;v-text-anchor:middle;" fillcolor="#649EB2" filled="t" stroked="f" coordsize="21600,21600" arcsize="0.166666666666667" o:gfxdata="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nvt4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KSO_Shape" o:spid="_x0000_s1026" o:spt="100" style="position:absolute;left:7299;top:3673;height:278;width:283;v-text-anchor:middle;" fillcolor="#FFFFFF" filled="t" stroked="f" coordsize="99,97" o:gfxdata="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S44wL4A&#10;AADbAAAADwAAAAAAAAABACAAAAAiAAAAZHJzL2Rvd25yZXYueG1sUEsBAhQAFAAAAAgAh07iQDMv&#10;BZ47AAAAOQAAABAAAAAAAAAAAQAgAAAADQEAAGRycy9zaGFwZXhtbC54bWxQSwUGAAAAAAYABgBb&#10;AQAAtwMAAAAA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文本框 28" o:spid="_x0000_s1026" o:spt="202" type="#_x0000_t202" style="position:absolute;left:7639;top:3526;height:511;width:1338;" filled="f" stroked="f" coordsize="21600,21600" o:gfxdata="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wcS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D9787BF">
                        <w:pPr>
                          <w:pStyle w:val="4"/>
                          <w:spacing w:before="0" w:beforeAutospacing="0" w:after="240" w:afterAutospacing="0" w:line="360" w:lineRule="exact"/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FFFF"/>
                            <w:kern w:val="24"/>
                            <w:sz w:val="26"/>
                            <w:szCs w:val="26"/>
                            <w:lang w:val="en-US" w:eastAsia="zh-CN"/>
                          </w:rPr>
                          <w:t>项目经历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column">
                  <wp:posOffset>2259965</wp:posOffset>
                </wp:positionH>
                <wp:positionV relativeFrom="paragraph">
                  <wp:posOffset>1210310</wp:posOffset>
                </wp:positionV>
                <wp:extent cx="5055235" cy="168592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5235" cy="1685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5E58B0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312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7" w:beforeAutospacing="0" w:after="0" w:afterAutospacing="0" w:line="340" w:lineRule="exact"/>
                              <w:jc w:val="distribute"/>
                              <w:textAlignment w:val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青触—共筑乡村振兴创意融媒先行者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省级大创项目-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49EB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负责人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49EB2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至今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49EB2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7B146B53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7" w:beforeAutospacing="0" w:after="0" w:afterAutospacing="0" w:line="340" w:lineRule="exact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以第一作者在《包装工程》2024年7月发表论文《西南民族大学校园文创纪念品设计研究》总结归纳高校纪念品设计的文化提炼与再创造方法，探索展陈设计策划方法。</w:t>
                            </w:r>
                          </w:p>
                          <w:p w14:paraId="24509427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7" w:beforeAutospacing="0" w:after="0" w:afterAutospacing="0" w:line="340" w:lineRule="exact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对学校的历史文化进行深入挖掘，负责项目整体策划和设计，推动产品的最终实现。</w:t>
                            </w:r>
                          </w:p>
                          <w:p w14:paraId="34375FF5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312"/>
                              </w:tabs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7" w:beforeAutospacing="0" w:after="0" w:afterAutospacing="0" w:line="340" w:lineRule="exact"/>
                              <w:jc w:val="distribute"/>
                              <w:textAlignment w:val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灵眸——渔产净化先行者学科融合科研项目-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49EB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核心成员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49EB2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–20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49EB2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22B16F9F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7" w:beforeAutospacing="0" w:after="0" w:afterAutospacing="0" w:line="340" w:lineRule="exact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通过调研市场需求、技术现状分析，进行创意构思与概念和外观造型设计</w:t>
                            </w:r>
                            <w:r>
                              <w:rPr>
                                <w:rFonts w:hint="default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。</w:t>
                            </w:r>
                          </w:p>
                          <w:p w14:paraId="2602714F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7" w:beforeAutospacing="0" w:after="0" w:afterAutospacing="0" w:line="34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发表</w:t>
                            </w:r>
                            <w:r>
                              <w:rPr>
                                <w:rFonts w:hint="default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一项实用新型专利证书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——“</w:t>
                            </w:r>
                            <w:r>
                              <w:rPr>
                                <w:rFonts w:hint="default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一种水下仿生蛇推进机器人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”。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7.95pt;margin-top:95.3pt;height:132.75pt;width:398.05pt;z-index:-251633664;mso-width-relative:page;mso-height-relative:page;" filled="f" stroked="f" coordsize="21600,21600" o:gfxdata="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8sHY3cAAAADAEAAA8AAAAAAAAAAQAgAAAAIgAA&#10;AGRycy9kb3ducmV2LnhtbFBLAQIUABQAAAAIAIdO4kCiaQctPQIAAGc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75E58B0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312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7" w:beforeAutospacing="0" w:after="0" w:afterAutospacing="0" w:line="340" w:lineRule="exact"/>
                        <w:jc w:val="distribute"/>
                        <w:textAlignment w:val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青触—共筑乡村振兴创意融媒先行者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省级大创项目-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49EB2"/>
                          <w:kern w:val="24"/>
                          <w:sz w:val="21"/>
                          <w:szCs w:val="21"/>
                          <w:lang w:val="en-US" w:eastAsia="zh-CN"/>
                        </w:rPr>
                        <w:t>负责人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49EB2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24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–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至今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49EB2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</w:p>
                    <w:p w14:paraId="7B146B53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7" w:beforeAutospacing="0" w:after="0" w:afterAutospacing="0" w:line="340" w:lineRule="exact"/>
                        <w:jc w:val="distribute"/>
                        <w:textAlignment w:val="auto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  <w:t>以第一作者在《包装工程》2024年7月发表论文《西南民族大学校园文创纪念品设计研究》总结归纳高校纪念品设计的文化提炼与再创造方法，探索展陈设计策划方法。</w:t>
                      </w:r>
                    </w:p>
                    <w:p w14:paraId="24509427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7" w:beforeAutospacing="0" w:after="0" w:afterAutospacing="0" w:line="340" w:lineRule="exact"/>
                        <w:jc w:val="distribute"/>
                        <w:textAlignment w:val="auto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  <w:t>对学校的历史文化进行深入挖掘，负责项目整体策划和设计，推动产品的最终实现。</w:t>
                      </w:r>
                    </w:p>
                    <w:p w14:paraId="34375FF5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312"/>
                        </w:tabs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7" w:beforeAutospacing="0" w:after="0" w:afterAutospacing="0" w:line="340" w:lineRule="exact"/>
                        <w:jc w:val="distribute"/>
                        <w:textAlignment w:val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灵眸——渔产净化先行者学科融合科研项目-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49EB2"/>
                          <w:kern w:val="24"/>
                          <w:sz w:val="21"/>
                          <w:szCs w:val="21"/>
                          <w:lang w:val="en-US" w:eastAsia="zh-CN"/>
                        </w:rPr>
                        <w:t>核心成员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49EB2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–20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24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49EB2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</w:p>
                    <w:p w14:paraId="22B16F9F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7" w:beforeAutospacing="0" w:after="0" w:afterAutospacing="0" w:line="340" w:lineRule="exact"/>
                        <w:jc w:val="distribute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  <w:t>通过调研市场需求、技术现状分析，进行创意构思与概念和外观造型设计</w:t>
                      </w:r>
                      <w:r>
                        <w:rPr>
                          <w:rFonts w:hint="default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  <w:t>。</w:t>
                      </w:r>
                    </w:p>
                    <w:p w14:paraId="2602714F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7" w:beforeAutospacing="0" w:after="0" w:afterAutospacing="0" w:line="34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  <w:t>发表</w:t>
                      </w:r>
                      <w:r>
                        <w:rPr>
                          <w:rFonts w:hint="default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  <w:t>一项实用新型专利证书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  <w:t>——“</w:t>
                      </w:r>
                      <w:r>
                        <w:rPr>
                          <w:rFonts w:hint="default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  <w:t>一种水下仿生蛇推进机器人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  <w:t>”。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963930</wp:posOffset>
                </wp:positionV>
                <wp:extent cx="4874260" cy="323850"/>
                <wp:effectExtent l="0" t="0" r="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4260" cy="323850"/>
                          <a:chOff x="7130" y="3526"/>
                          <a:chExt cx="7676" cy="510"/>
                        </a:xfrm>
                      </wpg:grpSpPr>
                      <wps:wsp>
                        <wps:cNvPr id="35" name="矩形: 圆角 18"/>
                        <wps:cNvSpPr/>
                        <wps:spPr>
                          <a:xfrm>
                            <a:off x="7130" y="3609"/>
                            <a:ext cx="7677" cy="395"/>
                          </a:xfrm>
                          <a:prstGeom prst="roundRect">
                            <a:avLst/>
                          </a:prstGeom>
                          <a:solidFill>
                            <a:srgbClr val="649EB2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23FDAE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1" name="KSO_Shape"/>
                        <wps:cNvSpPr/>
                        <wps:spPr bwMode="auto">
                          <a:xfrm>
                            <a:off x="7299" y="3673"/>
                            <a:ext cx="283" cy="278"/>
                          </a:xfrm>
                          <a:custGeom>
                            <a:avLst/>
                            <a:gdLst>
                              <a:gd name="T0" fmla="*/ 2147483646 w 99"/>
                              <a:gd name="T1" fmla="*/ 2147483646 h 97"/>
                              <a:gd name="T2" fmla="*/ 2147483646 w 99"/>
                              <a:gd name="T3" fmla="*/ 2147483646 h 97"/>
                              <a:gd name="T4" fmla="*/ 2147483646 w 99"/>
                              <a:gd name="T5" fmla="*/ 2147483646 h 97"/>
                              <a:gd name="T6" fmla="*/ 2147483646 w 99"/>
                              <a:gd name="T7" fmla="*/ 2147483646 h 97"/>
                              <a:gd name="T8" fmla="*/ 2147483646 w 99"/>
                              <a:gd name="T9" fmla="*/ 2147483646 h 97"/>
                              <a:gd name="T10" fmla="*/ 2147483646 w 99"/>
                              <a:gd name="T11" fmla="*/ 2147483646 h 97"/>
                              <a:gd name="T12" fmla="*/ 2147483646 w 99"/>
                              <a:gd name="T13" fmla="*/ 2147483646 h 97"/>
                              <a:gd name="T14" fmla="*/ 2147483646 w 99"/>
                              <a:gd name="T15" fmla="*/ 2147483646 h 97"/>
                              <a:gd name="T16" fmla="*/ 2147483646 w 99"/>
                              <a:gd name="T17" fmla="*/ 2147483646 h 97"/>
                              <a:gd name="T18" fmla="*/ 2147483646 w 99"/>
                              <a:gd name="T19" fmla="*/ 2147483646 h 97"/>
                              <a:gd name="T20" fmla="*/ 2147483646 w 99"/>
                              <a:gd name="T21" fmla="*/ 2147483646 h 97"/>
                              <a:gd name="T22" fmla="*/ 2147483646 w 99"/>
                              <a:gd name="T23" fmla="*/ 2147483646 h 97"/>
                              <a:gd name="T24" fmla="*/ 2147483646 w 99"/>
                              <a:gd name="T25" fmla="*/ 2147483646 h 97"/>
                              <a:gd name="T26" fmla="*/ 2147483646 w 99"/>
                              <a:gd name="T27" fmla="*/ 2147483646 h 97"/>
                              <a:gd name="T28" fmla="*/ 2147483646 w 99"/>
                              <a:gd name="T29" fmla="*/ 2147483646 h 97"/>
                              <a:gd name="T30" fmla="*/ 0 w 99"/>
                              <a:gd name="T31" fmla="*/ 2147483646 h 97"/>
                              <a:gd name="T32" fmla="*/ 2147483646 w 99"/>
                              <a:gd name="T33" fmla="*/ 2147483646 h 97"/>
                              <a:gd name="T34" fmla="*/ 2147483646 w 99"/>
                              <a:gd name="T35" fmla="*/ 2147483646 h 97"/>
                              <a:gd name="T36" fmla="*/ 2147483646 w 99"/>
                              <a:gd name="T37" fmla="*/ 0 h 97"/>
                              <a:gd name="T38" fmla="*/ 2147483646 w 99"/>
                              <a:gd name="T39" fmla="*/ 2147483646 h 97"/>
                              <a:gd name="T40" fmla="*/ 2147483646 w 99"/>
                              <a:gd name="T41" fmla="*/ 2147483646 h 97"/>
                              <a:gd name="T42" fmla="*/ 2147483646 w 99"/>
                              <a:gd name="T43" fmla="*/ 2147483646 h 97"/>
                              <a:gd name="T44" fmla="*/ 2147483646 w 99"/>
                              <a:gd name="T45" fmla="*/ 2147483646 h 97"/>
                              <a:gd name="T46" fmla="*/ 2147483646 w 99"/>
                              <a:gd name="T47" fmla="*/ 2147483646 h 97"/>
                              <a:gd name="T48" fmla="*/ 2147483646 w 99"/>
                              <a:gd name="T49" fmla="*/ 2147483646 h 97"/>
                              <a:gd name="T50" fmla="*/ 2147483646 w 99"/>
                              <a:gd name="T51" fmla="*/ 2147483646 h 97"/>
                              <a:gd name="T52" fmla="*/ 2147483646 w 99"/>
                              <a:gd name="T53" fmla="*/ 2147483646 h 97"/>
                              <a:gd name="T54" fmla="*/ 2147483646 w 99"/>
                              <a:gd name="T55" fmla="*/ 2147483646 h 97"/>
                              <a:gd name="T56" fmla="*/ 2147483646 w 99"/>
                              <a:gd name="T57" fmla="*/ 2147483646 h 97"/>
                              <a:gd name="T58" fmla="*/ 2147483646 w 99"/>
                              <a:gd name="T59" fmla="*/ 2147483646 h 97"/>
                              <a:gd name="T60" fmla="*/ 2147483646 w 99"/>
                              <a:gd name="T61" fmla="*/ 2147483646 h 97"/>
                              <a:gd name="T62" fmla="*/ 2147483646 w 99"/>
                              <a:gd name="T63" fmla="*/ 2147483646 h 97"/>
                              <a:gd name="T64" fmla="*/ 2147483646 w 99"/>
                              <a:gd name="T65" fmla="*/ 2147483646 h 97"/>
                              <a:gd name="T66" fmla="*/ 2147483646 w 99"/>
                              <a:gd name="T67" fmla="*/ 2147483646 h 97"/>
                              <a:gd name="T68" fmla="*/ 2147483646 w 99"/>
                              <a:gd name="T69" fmla="*/ 2147483646 h 97"/>
                              <a:gd name="T70" fmla="*/ 2147483646 w 99"/>
                              <a:gd name="T71" fmla="*/ 2147483646 h 97"/>
                              <a:gd name="T72" fmla="*/ 2147483646 w 99"/>
                              <a:gd name="T73" fmla="*/ 2147483646 h 97"/>
                              <a:gd name="T74" fmla="*/ 2147483646 w 99"/>
                              <a:gd name="T75" fmla="*/ 2147483646 h 97"/>
                              <a:gd name="T76" fmla="*/ 2147483646 w 99"/>
                              <a:gd name="T77" fmla="*/ 2147483646 h 97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9" h="97">
                                <a:moveTo>
                                  <a:pt x="31" y="1"/>
                                </a:moveTo>
                                <a:cubicBezTo>
                                  <a:pt x="50" y="21"/>
                                  <a:pt x="50" y="21"/>
                                  <a:pt x="50" y="21"/>
                                </a:cubicBezTo>
                                <a:cubicBezTo>
                                  <a:pt x="50" y="21"/>
                                  <a:pt x="50" y="22"/>
                                  <a:pt x="50" y="23"/>
                                </a:cubicBezTo>
                                <a:cubicBezTo>
                                  <a:pt x="50" y="28"/>
                                  <a:pt x="48" y="33"/>
                                  <a:pt x="44" y="37"/>
                                </a:cubicBezTo>
                                <a:cubicBezTo>
                                  <a:pt x="37" y="30"/>
                                  <a:pt x="37" y="30"/>
                                  <a:pt x="37" y="30"/>
                                </a:cubicBezTo>
                                <a:cubicBezTo>
                                  <a:pt x="38" y="27"/>
                                  <a:pt x="36" y="23"/>
                                  <a:pt x="34" y="20"/>
                                </a:cubicBezTo>
                                <a:cubicBezTo>
                                  <a:pt x="31" y="17"/>
                                  <a:pt x="27" y="16"/>
                                  <a:pt x="24" y="16"/>
                                </a:cubicBezTo>
                                <a:cubicBezTo>
                                  <a:pt x="17" y="9"/>
                                  <a:pt x="17" y="9"/>
                                  <a:pt x="17" y="9"/>
                                </a:cubicBezTo>
                                <a:cubicBezTo>
                                  <a:pt x="21" y="6"/>
                                  <a:pt x="25" y="3"/>
                                  <a:pt x="31" y="1"/>
                                </a:cubicBezTo>
                                <a:close/>
                                <a:moveTo>
                                  <a:pt x="23" y="21"/>
                                </a:moveTo>
                                <a:cubicBezTo>
                                  <a:pt x="21" y="23"/>
                                  <a:pt x="21" y="27"/>
                                  <a:pt x="24" y="30"/>
                                </a:cubicBezTo>
                                <a:cubicBezTo>
                                  <a:pt x="27" y="32"/>
                                  <a:pt x="31" y="33"/>
                                  <a:pt x="33" y="31"/>
                                </a:cubicBezTo>
                                <a:cubicBezTo>
                                  <a:pt x="35" y="29"/>
                                  <a:pt x="34" y="25"/>
                                  <a:pt x="32" y="22"/>
                                </a:cubicBezTo>
                                <a:cubicBezTo>
                                  <a:pt x="29" y="19"/>
                                  <a:pt x="25" y="18"/>
                                  <a:pt x="23" y="21"/>
                                </a:cubicBezTo>
                                <a:close/>
                                <a:moveTo>
                                  <a:pt x="2" y="35"/>
                                </a:moveTo>
                                <a:cubicBezTo>
                                  <a:pt x="1" y="36"/>
                                  <a:pt x="1" y="38"/>
                                  <a:pt x="0" y="40"/>
                                </a:cubicBezTo>
                                <a:cubicBezTo>
                                  <a:pt x="48" y="88"/>
                                  <a:pt x="48" y="88"/>
                                  <a:pt x="48" y="88"/>
                                </a:cubicBezTo>
                                <a:cubicBezTo>
                                  <a:pt x="70" y="97"/>
                                  <a:pt x="99" y="72"/>
                                  <a:pt x="89" y="47"/>
                                </a:cubicBezTo>
                                <a:cubicBezTo>
                                  <a:pt x="42" y="0"/>
                                  <a:pt x="42" y="0"/>
                                  <a:pt x="42" y="0"/>
                                </a:cubicBezTo>
                                <a:cubicBezTo>
                                  <a:pt x="40" y="0"/>
                                  <a:pt x="38" y="0"/>
                                  <a:pt x="37" y="1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ubicBezTo>
                                  <a:pt x="54" y="19"/>
                                  <a:pt x="54" y="19"/>
                                  <a:pt x="54" y="19"/>
                                </a:cubicBezTo>
                                <a:cubicBezTo>
                                  <a:pt x="54" y="20"/>
                                  <a:pt x="54" y="20"/>
                                  <a:pt x="54" y="20"/>
                                </a:cubicBezTo>
                                <a:cubicBezTo>
                                  <a:pt x="54" y="21"/>
                                  <a:pt x="54" y="22"/>
                                  <a:pt x="54" y="24"/>
                                </a:cubicBezTo>
                                <a:cubicBezTo>
                                  <a:pt x="54" y="31"/>
                                  <a:pt x="50" y="38"/>
                                  <a:pt x="44" y="44"/>
                                </a:cubicBezTo>
                                <a:cubicBezTo>
                                  <a:pt x="39" y="49"/>
                                  <a:pt x="32" y="52"/>
                                  <a:pt x="25" y="53"/>
                                </a:cubicBezTo>
                                <a:cubicBezTo>
                                  <a:pt x="24" y="53"/>
                                  <a:pt x="22" y="53"/>
                                  <a:pt x="21" y="53"/>
                                </a:cubicBezTo>
                                <a:cubicBezTo>
                                  <a:pt x="20" y="53"/>
                                  <a:pt x="20" y="53"/>
                                  <a:pt x="20" y="53"/>
                                </a:cubicBezTo>
                                <a:cubicBezTo>
                                  <a:pt x="19" y="52"/>
                                  <a:pt x="19" y="52"/>
                                  <a:pt x="19" y="52"/>
                                </a:cubicBezTo>
                                <a:cubicBezTo>
                                  <a:pt x="2" y="35"/>
                                  <a:pt x="2" y="35"/>
                                  <a:pt x="2" y="35"/>
                                </a:cubicBezTo>
                                <a:close/>
                                <a:moveTo>
                                  <a:pt x="12" y="14"/>
                                </a:moveTo>
                                <a:cubicBezTo>
                                  <a:pt x="8" y="18"/>
                                  <a:pt x="5" y="23"/>
                                  <a:pt x="3" y="28"/>
                                </a:cubicBezTo>
                                <a:cubicBezTo>
                                  <a:pt x="23" y="48"/>
                                  <a:pt x="23" y="48"/>
                                  <a:pt x="23" y="48"/>
                                </a:cubicBezTo>
                                <a:cubicBezTo>
                                  <a:pt x="23" y="48"/>
                                  <a:pt x="24" y="48"/>
                                  <a:pt x="24" y="48"/>
                                </a:cubicBezTo>
                                <a:cubicBezTo>
                                  <a:pt x="29" y="48"/>
                                  <a:pt x="35" y="46"/>
                                  <a:pt x="39" y="42"/>
                                </a:cubicBezTo>
                                <a:cubicBezTo>
                                  <a:pt x="32" y="35"/>
                                  <a:pt x="32" y="35"/>
                                  <a:pt x="32" y="35"/>
                                </a:cubicBezTo>
                                <a:cubicBezTo>
                                  <a:pt x="29" y="36"/>
                                  <a:pt x="25" y="34"/>
                                  <a:pt x="22" y="31"/>
                                </a:cubicBezTo>
                                <a:cubicBezTo>
                                  <a:pt x="19" y="28"/>
                                  <a:pt x="18" y="24"/>
                                  <a:pt x="18" y="21"/>
                                </a:cubicBezTo>
                                <a:lnTo>
                                  <a:pt x="12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80C3B3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/>
                      </wps:wsp>
                      <wps:wsp>
                        <wps:cNvPr id="28" name="文本框 28"/>
                        <wps:cNvSpPr txBox="1"/>
                        <wps:spPr>
                          <a:xfrm>
                            <a:off x="7639" y="3526"/>
                            <a:ext cx="1338" cy="5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BF49E7">
                              <w:pPr>
                                <w:pStyle w:val="4"/>
                                <w:spacing w:before="0" w:beforeAutospacing="0" w:after="240" w:afterAutospacing="0" w:line="360" w:lineRule="exact"/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  <w:lang w:val="en-US" w:eastAsia="zh-CN"/>
                                </w:rPr>
                                <w:t>科研成果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2.85pt;margin-top:75.9pt;height:25.5pt;width:383.8pt;z-index:251667456;mso-width-relative:page;mso-height-relative:page;" coordorigin="7130,3526" coordsize="7676,510" o:gfxdata="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">
                <o:lock v:ext="edit" aspectratio="f"/>
                <v:roundrect id="矩形: 圆角 18" o:spid="_x0000_s1026" o:spt="2" style="position:absolute;left:7130;top:3609;height:395;width:7677;v-text-anchor:middle;" fillcolor="#649EB2" filled="t" stroked="f" coordsize="21600,21600" arcsize="0.166666666666667" o:gfxdata="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PbXq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023FDAE8">
                        <w:pPr>
                          <w:jc w:val="center"/>
                        </w:pPr>
                      </w:p>
                    </w:txbxContent>
                  </v:textbox>
                </v:roundrect>
                <v:shape id="KSO_Shape" o:spid="_x0000_s1026" o:spt="100" style="position:absolute;left:7299;top:3673;height:278;width:283;v-text-anchor:middle;" fillcolor="#FFFFFF" filled="t" stroked="f" coordsize="99,97" o:gfxdata="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pkwMa8AAAA&#10;2wAAAA8AAAAAAAAAAQAgAAAAIgAAAGRycy9kb3ducmV2LnhtbFBLAQIUABQAAAAIAIdO4kAzLwWe&#10;OwAAADkAAAAQAAAAAAAAAAEAIAAAAAsBAABkcnMvc2hhcGV4bWwueG1sUEsFBgAAAAAGAAYAWwEA&#10;ALUDAAAAAA=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  <v:path textboxrect="0,0,99,97"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380C3B3B">
                        <w:pPr>
                          <w:jc w:val="center"/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7639;top:3526;height:511;width:1338;" filled="f" stroked="f" coordsize="21600,21600" o:gfxdata="UEsDBAoAAAAAAIdO4kAAAAAAAAAAAAAAAAAEAAAAZHJzL1BLAwQUAAAACACHTuJA+z6PO7oAAADb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EYG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Po87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3BF49E7">
                        <w:pPr>
                          <w:pStyle w:val="4"/>
                          <w:spacing w:before="0" w:beforeAutospacing="0" w:after="240" w:afterAutospacing="0" w:line="360" w:lineRule="exact"/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FFFF"/>
                            <w:kern w:val="24"/>
                            <w:sz w:val="26"/>
                            <w:szCs w:val="26"/>
                            <w:lang w:val="en-US" w:eastAsia="zh-CN"/>
                          </w:rPr>
                          <w:t>科研成果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2231390</wp:posOffset>
                </wp:positionH>
                <wp:positionV relativeFrom="paragraph">
                  <wp:posOffset>368300</wp:posOffset>
                </wp:positionV>
                <wp:extent cx="5093970" cy="762000"/>
                <wp:effectExtent l="0" t="0" r="0" b="0"/>
                <wp:wrapNone/>
                <wp:docPr id="24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3970" cy="7620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259E342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300" w:lineRule="exact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49EB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景观设计（95）、酒店设计（95）、照明设计（94.2）、办公空间设计（93）、餐饮空间设计(93)、室内施工图设计规范（92.4）、Sketchup辅助设计（93)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</w:rPr>
                              <w:t>等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  <w:t>。</w:t>
                            </w:r>
                          </w:p>
                          <w:p w14:paraId="3988AD3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00" w:lineRule="exact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49EB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个人表彰：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国家奖学金、本专科一等奖学金、四川省综合素质A证、三好学生标等。</w:t>
                            </w:r>
                          </w:p>
                          <w:p w14:paraId="22FCA77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0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  <w:p w14:paraId="61318F81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300" w:lineRule="exac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4F5AA5C6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300" w:lineRule="exact"/>
                              <w:ind w:left="720"/>
                              <w:textAlignment w:val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kern w:val="24"/>
                                <w:sz w:val="26"/>
                                <w:szCs w:val="26"/>
                              </w:rPr>
                              <w:t xml:space="preserve">荣誉奖励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6"/>
                                <w:szCs w:val="26"/>
                              </w:rPr>
                              <w:t>Award</w:t>
                            </w:r>
                          </w:p>
                          <w:p w14:paraId="651D4AFD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300" w:lineRule="exact"/>
                              <w:jc w:val="both"/>
                              <w:textAlignment w:val="aut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5" o:spid="_x0000_s1026" o:spt="202" type="#_x0000_t202" style="position:absolute;left:0pt;margin-left:175.7pt;margin-top:29pt;height:60pt;width:401.1pt;z-index:251661312;mso-width-relative:page;mso-height-relative:page;" filled="f" stroked="f" coordsize="21600,21600" o:gfxdata="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hLk/M2AAAAAsBAAAPAAAAAAAAAAEAIAAAACIAAABkcnMvZG93bnJldi54bWxQSwEC&#10;FAAUAAAACACHTuJAgbRgfrsBAABf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259E342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300" w:lineRule="exact"/>
                        <w:jc w:val="distribute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49EB2"/>
                          <w:kern w:val="24"/>
                          <w:sz w:val="21"/>
                          <w:szCs w:val="21"/>
                          <w:lang w:val="en-US" w:eastAsia="zh-CN"/>
                        </w:rPr>
                        <w:t>主修课程：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  <w:t>景观设计（95）、酒店设计（95）、照明设计（94.2）、办公空间设计（93）、餐饮空间设计(93)、室内施工图设计规范（92.4）、Sketchup辅助设计（93)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</w:rPr>
                        <w:t>等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eastAsia="zh-CN"/>
                        </w:rPr>
                        <w:t>。</w:t>
                      </w:r>
                    </w:p>
                    <w:p w14:paraId="3988AD3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00" w:lineRule="exact"/>
                        <w:jc w:val="distribute"/>
                        <w:textAlignment w:val="auto"/>
                        <w:rPr>
                          <w:rFonts w:hint="default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49EB2"/>
                          <w:kern w:val="24"/>
                          <w:sz w:val="21"/>
                          <w:szCs w:val="21"/>
                          <w:lang w:val="en-US" w:eastAsia="zh-CN"/>
                        </w:rPr>
                        <w:t>个人表彰：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  <w:t>国家奖学金、本专科一等奖学金、四川省综合素质A证、三好学生标等。</w:t>
                      </w:r>
                    </w:p>
                    <w:p w14:paraId="22FCA77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0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</w:p>
                    <w:p w14:paraId="61318F81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300" w:lineRule="exact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</w:p>
                    <w:p w14:paraId="4F5AA5C6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300" w:lineRule="exact"/>
                        <w:ind w:left="720"/>
                        <w:textAlignment w:val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kern w:val="24"/>
                          <w:sz w:val="26"/>
                          <w:szCs w:val="26"/>
                        </w:rPr>
                        <w:t xml:space="preserve">荣誉奖励   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6"/>
                          <w:szCs w:val="26"/>
                        </w:rPr>
                        <w:t>Award</w:t>
                      </w:r>
                    </w:p>
                    <w:p w14:paraId="651D4AFD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300" w:lineRule="exact"/>
                        <w:jc w:val="both"/>
                        <w:textAlignment w:val="auto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95250</wp:posOffset>
                </wp:positionV>
                <wp:extent cx="4874895" cy="349885"/>
                <wp:effectExtent l="0" t="0" r="1905" b="1333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4895" cy="349885"/>
                          <a:chOff x="7130" y="787"/>
                          <a:chExt cx="7677" cy="551"/>
                        </a:xfrm>
                      </wpg:grpSpPr>
                      <wps:wsp>
                        <wps:cNvPr id="36" name="矩形: 圆角 18"/>
                        <wps:cNvSpPr/>
                        <wps:spPr>
                          <a:xfrm>
                            <a:off x="7130" y="872"/>
                            <a:ext cx="7677" cy="395"/>
                          </a:xfrm>
                          <a:prstGeom prst="roundRect">
                            <a:avLst/>
                          </a:prstGeom>
                          <a:solidFill>
                            <a:srgbClr val="649EB2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8C7DF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0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7287" y="950"/>
                            <a:ext cx="344" cy="23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55" y="42"/>
                              </a:cxn>
                              <a:cxn ang="0">
                                <a:pos x="140" y="2"/>
                              </a:cxn>
                              <a:cxn ang="0">
                                <a:pos x="127" y="2"/>
                              </a:cxn>
                              <a:cxn ang="0">
                                <a:pos x="11" y="42"/>
                              </a:cxn>
                              <a:cxn ang="0">
                                <a:pos x="11" y="51"/>
                              </a:cxn>
                              <a:cxn ang="0">
                                <a:pos x="38" y="61"/>
                              </a:cxn>
                              <a:cxn ang="0">
                                <a:pos x="25" y="99"/>
                              </a:cxn>
                              <a:cxn ang="0">
                                <a:pos x="17" y="111"/>
                              </a:cxn>
                              <a:cxn ang="0">
                                <a:pos x="24" y="122"/>
                              </a:cxn>
                              <a:cxn ang="0">
                                <a:pos x="0" y="173"/>
                              </a:cxn>
                              <a:cxn ang="0">
                                <a:pos x="19" y="184"/>
                              </a:cxn>
                              <a:cxn ang="0">
                                <a:pos x="37" y="121"/>
                              </a:cxn>
                              <a:cxn ang="0">
                                <a:pos x="42" y="111"/>
                              </a:cxn>
                              <a:cxn ang="0">
                                <a:pos x="36" y="100"/>
                              </a:cxn>
                              <a:cxn ang="0">
                                <a:pos x="50" y="66"/>
                              </a:cxn>
                              <a:cxn ang="0">
                                <a:pos x="51" y="65"/>
                              </a:cxn>
                              <a:cxn ang="0">
                                <a:pos x="131" y="33"/>
                              </a:cxn>
                              <a:cxn ang="0">
                                <a:pos x="138" y="36"/>
                              </a:cxn>
                              <a:cxn ang="0">
                                <a:pos x="138" y="36"/>
                              </a:cxn>
                              <a:cxn ang="0">
                                <a:pos x="135" y="44"/>
                              </a:cxn>
                              <a:cxn ang="0">
                                <a:pos x="68" y="71"/>
                              </a:cxn>
                              <a:cxn ang="0">
                                <a:pos x="128" y="91"/>
                              </a:cxn>
                              <a:cxn ang="0">
                                <a:pos x="141" y="91"/>
                              </a:cxn>
                              <a:cxn ang="0">
                                <a:pos x="256" y="52"/>
                              </a:cxn>
                              <a:cxn ang="0">
                                <a:pos x="255" y="42"/>
                              </a:cxn>
                              <a:cxn ang="0">
                                <a:pos x="255" y="42"/>
                              </a:cxn>
                              <a:cxn ang="0">
                                <a:pos x="128" y="106"/>
                              </a:cxn>
                              <a:cxn ang="0">
                                <a:pos x="55" y="82"/>
                              </a:cxn>
                              <a:cxn ang="0">
                                <a:pos x="55" y="100"/>
                              </a:cxn>
                              <a:cxn ang="0">
                                <a:pos x="61" y="114"/>
                              </a:cxn>
                              <a:cxn ang="0">
                                <a:pos x="56" y="127"/>
                              </a:cxn>
                              <a:cxn ang="0">
                                <a:pos x="61" y="134"/>
                              </a:cxn>
                              <a:cxn ang="0">
                                <a:pos x="209" y="131"/>
                              </a:cxn>
                              <a:cxn ang="0">
                                <a:pos x="215" y="121"/>
                              </a:cxn>
                              <a:cxn ang="0">
                                <a:pos x="215" y="81"/>
                              </a:cxn>
                              <a:cxn ang="0">
                                <a:pos x="141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 w="9525">
                            <a:noFill/>
                            <a:round/>
                          </a:ln>
                        </wps:spPr>
                        <wps:txbx>
                          <w:txbxContent>
                            <w:p w14:paraId="273D651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9" name="文本框 29"/>
                        <wps:cNvSpPr txBox="1"/>
                        <wps:spPr>
                          <a:xfrm>
                            <a:off x="7639" y="787"/>
                            <a:ext cx="1584" cy="5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0F3B0E">
                              <w:pPr>
                                <w:pStyle w:val="4"/>
                                <w:spacing w:before="0" w:beforeAutospacing="0" w:after="240" w:afterAutospacing="0" w:line="36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 xml:space="preserve">教育背景 </w:t>
                              </w:r>
                            </w:p>
                            <w:p w14:paraId="31592D49">
                              <w:pPr>
                                <w:jc w:val="lef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2.85pt;margin-top:7.5pt;height:27.55pt;width:383.85pt;z-index:251668480;mso-width-relative:page;mso-height-relative:page;" coordorigin="7130,787" coordsize="7677,551" o:gfxdata="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">
                <o:lock v:ext="edit" aspectratio="f"/>
                <v:roundrect id="矩形: 圆角 18" o:spid="_x0000_s1026" o:spt="2" style="position:absolute;left:7130;top:872;height:395;width:7677;v-text-anchor:middle;" fillcolor="#649EB2" filled="t" stroked="f" coordsize="21600,21600" arcsize="0.166666666666667" o:gfxdata="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7yud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18C7DF60">
                        <w:pPr>
                          <w:jc w:val="center"/>
                        </w:pPr>
                      </w:p>
                    </w:txbxContent>
                  </v:textbox>
                </v:roundrect>
                <v:shape id="Freeform 142" o:spid="_x0000_s1026" o:spt="100" style="position:absolute;left:7287;top:950;height:239;width:344;" fillcolor="#FFFFFF" filled="t" stroked="f" coordsize="263,184" o:gfxdata="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8Srn7sAAADb&#10;AAAADwAAAAAAAAABACAAAAAiAAAAZHJzL2Rvd25yZXYueG1sUEsBAhQAFAAAAAgAh07iQDMvBZ47&#10;AAAAOQAAABAAAAAAAAAAAQAgAAAACgEAAGRycy9zaGFwZXhtbC54bWxQSwUGAAAAAAYABgBbAQAA&#10;tAM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<v:path textboxrect="0,0,263,184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<v:fill on="t" focussize="0,0"/>
                  <v:stroke on="f" joinstyle="round"/>
                  <v:imagedata o:title=""/>
                  <o:lock v:ext="edit" aspectratio="t"/>
                  <v:textbox>
                    <w:txbxContent>
                      <w:p w14:paraId="273D6512">
                        <w:pPr>
                          <w:jc w:val="center"/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7639;top:787;height:551;width:1584;" filled="f" stroked="f" coordsize="21600,21600" o:gfxdata="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yKqC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10F3B0E">
                        <w:pPr>
                          <w:pStyle w:val="4"/>
                          <w:spacing w:before="0" w:beforeAutospacing="0" w:after="240" w:afterAutospacing="0" w:line="36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FFFF"/>
                            <w:kern w:val="24"/>
                            <w:sz w:val="26"/>
                            <w:szCs w:val="26"/>
                          </w:rPr>
                          <w:t xml:space="preserve">教育背景 </w:t>
                        </w:r>
                      </w:p>
                      <w:p w14:paraId="31592D49">
                        <w:pPr>
                          <w:jc w:val="left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9109710</wp:posOffset>
                </wp:positionV>
                <wp:extent cx="572135" cy="262890"/>
                <wp:effectExtent l="0" t="0" r="0" b="0"/>
                <wp:wrapNone/>
                <wp:docPr id="76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685" y="9109710"/>
                          <a:ext cx="57213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499FF1">
                            <w:pPr>
                              <w:rPr>
                                <w:rFonts w:hint="default" w:eastAsiaTheme="minorEastAsia"/>
                                <w:color w:val="E286B8"/>
                                <w:sz w:val="15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E286B8"/>
                                <w:sz w:val="15"/>
                                <w:szCs w:val="16"/>
                                <w:lang w:val="en-US" w:eastAsia="zh-CN"/>
                              </w:rPr>
                              <w:t>个人表现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55pt;margin-top:717.3pt;height:20.7pt;width:45.05pt;z-index:251680768;mso-width-relative:page;mso-height-relative:page;" filled="f" stroked="f" coordsize="21600,21600" o:gfxdata="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j8wUDbAAAACgEAAA8AAAAAAAAA&#10;AQAgAAAAIgAAAGRycy9kb3ducmV2LnhtbFBLAQIUABQAAAAIAIdO4kANDncaRwIAAHE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C499FF1">
                      <w:pPr>
                        <w:rPr>
                          <w:rFonts w:hint="default" w:eastAsiaTheme="minorEastAsia"/>
                          <w:color w:val="E286B8"/>
                          <w:sz w:val="15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E286B8"/>
                          <w:sz w:val="15"/>
                          <w:szCs w:val="16"/>
                          <w:lang w:val="en-US" w:eastAsia="zh-CN"/>
                        </w:rPr>
                        <w:t>个人表现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1289685</wp:posOffset>
                </wp:positionH>
                <wp:positionV relativeFrom="paragraph">
                  <wp:posOffset>8194040</wp:posOffset>
                </wp:positionV>
                <wp:extent cx="635635" cy="262890"/>
                <wp:effectExtent l="0" t="0" r="0" b="0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89685" y="8194040"/>
                          <a:ext cx="63563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11EB43">
                            <w:pPr>
                              <w:rPr>
                                <w:rFonts w:hint="default" w:eastAsiaTheme="minorEastAsia"/>
                                <w:color w:val="649EB2"/>
                                <w:sz w:val="15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649EB2"/>
                                <w:sz w:val="15"/>
                                <w:szCs w:val="16"/>
                                <w:lang w:val="en-US" w:eastAsia="zh-CN"/>
                              </w:rPr>
                              <w:t>团队表现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1.55pt;margin-top:645.2pt;height:20.7pt;width:50.05pt;z-index:251679744;mso-width-relative:page;mso-height-relative:page;" filled="f" stroked="f" coordsize="21600,21600" o:gfxdata="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7CjuSNwAAAANAQAADwAAAAAAAAAB&#10;ACAAAAAiAAAAZHJzL2Rvd25yZXYueG1sUEsBAhQAFAAAAAgAh07iQGRPKZdFAgAAcw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111EB43">
                      <w:pPr>
                        <w:rPr>
                          <w:rFonts w:hint="default" w:eastAsiaTheme="minorEastAsia"/>
                          <w:color w:val="649EB2"/>
                          <w:sz w:val="15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649EB2"/>
                          <w:sz w:val="15"/>
                          <w:szCs w:val="16"/>
                          <w:lang w:val="en-US" w:eastAsia="zh-CN"/>
                        </w:rPr>
                        <w:t>团队表现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521335</wp:posOffset>
                </wp:positionH>
                <wp:positionV relativeFrom="paragraph">
                  <wp:posOffset>9253855</wp:posOffset>
                </wp:positionV>
                <wp:extent cx="178435" cy="0"/>
                <wp:effectExtent l="0" t="6350" r="0" b="6350"/>
                <wp:wrapNone/>
                <wp:docPr id="74" name="直接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21335" y="9253855"/>
                          <a:ext cx="17843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286B8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1.05pt;margin-top:728.65pt;height:0pt;width:14.05pt;z-index:251678720;mso-width-relative:page;mso-height-relative:page;" filled="f" stroked="t" coordsize="21600,21600" o:gfxdata="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BOHbGdUAAAAMAQAADwAAAAAAAAABACAAAAAiAAAAZHJzL2Rvd25y&#10;ZXYueG1sUEsBAhQAFAAAAAgAh07iQFLfGCwBAgAAyAMAAA4AAAAAAAAAAQAgAAAAJAEAAGRycy9l&#10;Mm9Eb2MueG1sUEsFBgAAAAAGAAYAWQEAAJcFAAAAAA==&#10;">
                <v:fill on="f" focussize="0,0"/>
                <v:stroke weight="1pt" color="#E286B8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1118235</wp:posOffset>
                </wp:positionH>
                <wp:positionV relativeFrom="paragraph">
                  <wp:posOffset>8337550</wp:posOffset>
                </wp:positionV>
                <wp:extent cx="243840" cy="0"/>
                <wp:effectExtent l="0" t="6350" r="0" b="6350"/>
                <wp:wrapNone/>
                <wp:docPr id="73" name="直接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118235" y="8337550"/>
                          <a:ext cx="24384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649EB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88.05pt;margin-top:656.5pt;height:0pt;width:19.2pt;z-index:251677696;mso-width-relative:page;mso-height-relative:page;" filled="f" stroked="t" coordsize="21600,21600" o:gfxdata="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Mwlj5zXAAAADQEAAA8AAAAAAAAAAQAgAAAAIgAAAGRycy9kb3du&#10;cmV2LnhtbFBLAQIUABQAAAAIAIdO4kDd6OaGAAIAAMkDAAAOAAAAAAAAAAEAIAAAACYBAABkcnMv&#10;ZTJvRG9jLnhtbFBLBQYAAAAABgAGAFkBAACYBQAAAAA=&#10;">
                <v:fill on="f" focussize="0,0"/>
                <v:stroke weight="1pt" color="#649EB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-358140</wp:posOffset>
            </wp:positionH>
            <wp:positionV relativeFrom="paragraph">
              <wp:posOffset>7955915</wp:posOffset>
            </wp:positionV>
            <wp:extent cx="2832100" cy="1706880"/>
            <wp:effectExtent l="0" t="0" r="0" b="0"/>
            <wp:wrapNone/>
            <wp:docPr id="72" name="图表 72" descr="7b0a202020202263686172745265734964223a202234363333343033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101600</wp:posOffset>
                </wp:positionH>
                <wp:positionV relativeFrom="paragraph">
                  <wp:posOffset>9682480</wp:posOffset>
                </wp:positionV>
                <wp:extent cx="1867535" cy="1448435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7535" cy="144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F4D0C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649EB2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  <w:t>核心优势：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  <w:t>丰富的实践项目经验，具备管理和统筹团队的能力，善于运用创新思维在实践项目当中，有一定科研素养。</w:t>
                            </w:r>
                          </w:p>
                          <w:p w14:paraId="218F6C5B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pt;margin-top:762.4pt;height:114.05pt;width:147.05pt;z-index:251681792;mso-width-relative:page;mso-height-relative:page;" filled="f" stroked="f" coordsize="21600,21600" o:gfxdata="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0pfQ0dwAAAAMAQAADwAAAAAAAAABACAAAAAiAAAA&#10;ZHJzL2Rvd25yZXYueG1sUEsBAhQAFAAAAAgAh07iQBh6Ih88AgAAaQ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9F4D0C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20" w:lineRule="exact"/>
                        <w:jc w:val="left"/>
                        <w:textAlignment w:val="auto"/>
                        <w:rPr>
                          <w:rFonts w:hint="default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649EB2"/>
                          <w:kern w:val="24"/>
                          <w:sz w:val="18"/>
                          <w:szCs w:val="18"/>
                          <w:lang w:val="en-US" w:eastAsia="zh-CN"/>
                        </w:rPr>
                        <w:t>核心优势：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  <w:t>丰富的实践项目经验，具备管理和统筹团队的能力，善于运用创新思维在实践项目当中，有一定科研素养。</w:t>
                      </w:r>
                    </w:p>
                    <w:p w14:paraId="218F6C5B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235585</wp:posOffset>
                </wp:positionH>
                <wp:positionV relativeFrom="paragraph">
                  <wp:posOffset>3160395</wp:posOffset>
                </wp:positionV>
                <wp:extent cx="142875" cy="1142365"/>
                <wp:effectExtent l="0" t="0" r="9525" b="635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875" cy="1142365"/>
                          <a:chOff x="978" y="6294"/>
                          <a:chExt cx="225" cy="1799"/>
                        </a:xfrm>
                      </wpg:grpSpPr>
                      <wps:wsp>
                        <wps:cNvPr id="7" name="KSO_Shape"/>
                        <wps:cNvSpPr/>
                        <wps:spPr>
                          <a:xfrm>
                            <a:off x="1013" y="6943"/>
                            <a:ext cx="99" cy="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49EB2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C7F64A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lIns="91440" tIns="45720" rIns="91440" bIns="293927" anchor="ctr"/>
                      </wps:wsp>
                      <wps:wsp>
                        <wps:cNvPr id="8" name="KSO_Shape"/>
                        <wps:cNvSpPr/>
                        <wps:spPr bwMode="auto">
                          <a:xfrm>
                            <a:off x="1016" y="7596"/>
                            <a:ext cx="154" cy="177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9EB2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A21F89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9" name="KSO_Shape"/>
                        <wps:cNvSpPr/>
                        <wps:spPr bwMode="auto">
                          <a:xfrm>
                            <a:off x="1014" y="7909"/>
                            <a:ext cx="155" cy="184"/>
                          </a:xfrm>
                          <a:custGeom>
                            <a:avLst/>
                            <a:gdLst>
                              <a:gd name="T0" fmla="*/ 2147483646 w 90"/>
                              <a:gd name="T1" fmla="*/ 2147483646 h 93"/>
                              <a:gd name="T2" fmla="*/ 2147483646 w 90"/>
                              <a:gd name="T3" fmla="*/ 2147483646 h 93"/>
                              <a:gd name="T4" fmla="*/ 2147483646 w 90"/>
                              <a:gd name="T5" fmla="*/ 2147483646 h 93"/>
                              <a:gd name="T6" fmla="*/ 2147483646 w 90"/>
                              <a:gd name="T7" fmla="*/ 2147483646 h 93"/>
                              <a:gd name="T8" fmla="*/ 2147483646 w 90"/>
                              <a:gd name="T9" fmla="*/ 2147483646 h 93"/>
                              <a:gd name="T10" fmla="*/ 0 w 90"/>
                              <a:gd name="T11" fmla="*/ 2147483646 h 93"/>
                              <a:gd name="T12" fmla="*/ 0 w 90"/>
                              <a:gd name="T13" fmla="*/ 2147483646 h 93"/>
                              <a:gd name="T14" fmla="*/ 2147483646 w 90"/>
                              <a:gd name="T15" fmla="*/ 2147483646 h 93"/>
                              <a:gd name="T16" fmla="*/ 2147483646 w 90"/>
                              <a:gd name="T17" fmla="*/ 2147483646 h 93"/>
                              <a:gd name="T18" fmla="*/ 2147483646 w 90"/>
                              <a:gd name="T19" fmla="*/ 2147483646 h 93"/>
                              <a:gd name="T20" fmla="*/ 2147483646 w 90"/>
                              <a:gd name="T21" fmla="*/ 2147483646 h 93"/>
                              <a:gd name="T22" fmla="*/ 2147483646 w 90"/>
                              <a:gd name="T23" fmla="*/ 2147483646 h 93"/>
                              <a:gd name="T24" fmla="*/ 2147483646 w 90"/>
                              <a:gd name="T25" fmla="*/ 2147483646 h 93"/>
                              <a:gd name="T26" fmla="*/ 2147483646 w 90"/>
                              <a:gd name="T27" fmla="*/ 2147483646 h 93"/>
                              <a:gd name="T28" fmla="*/ 2147483646 w 90"/>
                              <a:gd name="T29" fmla="*/ 2147483646 h 93"/>
                              <a:gd name="T30" fmla="*/ 2147483646 w 90"/>
                              <a:gd name="T31" fmla="*/ 2147483646 h 93"/>
                              <a:gd name="T32" fmla="*/ 2147483646 w 90"/>
                              <a:gd name="T33" fmla="*/ 2147483646 h 93"/>
                              <a:gd name="T34" fmla="*/ 2147483646 w 90"/>
                              <a:gd name="T35" fmla="*/ 2147483646 h 93"/>
                              <a:gd name="T36" fmla="*/ 2147483646 w 90"/>
                              <a:gd name="T37" fmla="*/ 2147483646 h 93"/>
                              <a:gd name="T38" fmla="*/ 2147483646 w 90"/>
                              <a:gd name="T39" fmla="*/ 2147483646 h 93"/>
                              <a:gd name="T40" fmla="*/ 2147483646 w 90"/>
                              <a:gd name="T41" fmla="*/ 2147483646 h 93"/>
                              <a:gd name="T42" fmla="*/ 2147483646 w 90"/>
                              <a:gd name="T43" fmla="*/ 2147483646 h 93"/>
                              <a:gd name="T44" fmla="*/ 2147483646 w 90"/>
                              <a:gd name="T45" fmla="*/ 2147483646 h 93"/>
                              <a:gd name="T46" fmla="*/ 2147483646 w 90"/>
                              <a:gd name="T47" fmla="*/ 2147483646 h 93"/>
                              <a:gd name="T48" fmla="*/ 2147483646 w 90"/>
                              <a:gd name="T49" fmla="*/ 2147483646 h 93"/>
                              <a:gd name="T50" fmla="*/ 2147483646 w 90"/>
                              <a:gd name="T51" fmla="*/ 2147483646 h 93"/>
                              <a:gd name="T52" fmla="*/ 2147483646 w 90"/>
                              <a:gd name="T53" fmla="*/ 2147483646 h 93"/>
                              <a:gd name="T54" fmla="*/ 2147483646 w 90"/>
                              <a:gd name="T55" fmla="*/ 2147483646 h 93"/>
                              <a:gd name="T56" fmla="*/ 2147483646 w 90"/>
                              <a:gd name="T57" fmla="*/ 2147483646 h 93"/>
                              <a:gd name="T58" fmla="*/ 2147483646 w 90"/>
                              <a:gd name="T59" fmla="*/ 2147483646 h 93"/>
                              <a:gd name="T60" fmla="*/ 2147483646 w 90"/>
                              <a:gd name="T61" fmla="*/ 2147483646 h 93"/>
                              <a:gd name="T62" fmla="*/ 2147483646 w 90"/>
                              <a:gd name="T63" fmla="*/ 2147483646 h 93"/>
                              <a:gd name="T64" fmla="*/ 2147483646 w 90"/>
                              <a:gd name="T65" fmla="*/ 2147483646 h 93"/>
                              <a:gd name="T66" fmla="*/ 2147483646 w 90"/>
                              <a:gd name="T67" fmla="*/ 2147483646 h 93"/>
                              <a:gd name="T68" fmla="*/ 2147483646 w 90"/>
                              <a:gd name="T69" fmla="*/ 2147483646 h 93"/>
                              <a:gd name="T70" fmla="*/ 2147483646 w 90"/>
                              <a:gd name="T71" fmla="*/ 2147483646 h 93"/>
                              <a:gd name="T72" fmla="*/ 2147483646 w 90"/>
                              <a:gd name="T73" fmla="*/ 2147483646 h 93"/>
                              <a:gd name="T74" fmla="*/ 2147483646 w 90"/>
                              <a:gd name="T75" fmla="*/ 2147483646 h 93"/>
                              <a:gd name="T76" fmla="*/ 2147483646 w 90"/>
                              <a:gd name="T77" fmla="*/ 2147483646 h 93"/>
                              <a:gd name="T78" fmla="*/ 2147483646 w 90"/>
                              <a:gd name="T79" fmla="*/ 2147483646 h 93"/>
                              <a:gd name="T80" fmla="*/ 2147483646 w 90"/>
                              <a:gd name="T81" fmla="*/ 2147483646 h 93"/>
                              <a:gd name="T82" fmla="*/ 2147483646 w 90"/>
                              <a:gd name="T83" fmla="*/ 2147483646 h 93"/>
                              <a:gd name="T84" fmla="*/ 2147483646 w 90"/>
                              <a:gd name="T85" fmla="*/ 2147483646 h 93"/>
                              <a:gd name="T86" fmla="*/ 2147483646 w 90"/>
                              <a:gd name="T87" fmla="*/ 2147483646 h 93"/>
                              <a:gd name="T88" fmla="*/ 2147483646 w 90"/>
                              <a:gd name="T89" fmla="*/ 2147483646 h 93"/>
                              <a:gd name="T90" fmla="*/ 2147483646 w 90"/>
                              <a:gd name="T91" fmla="*/ 2147483646 h 93"/>
                              <a:gd name="T92" fmla="*/ 2147483646 w 90"/>
                              <a:gd name="T93" fmla="*/ 2147483646 h 93"/>
                              <a:gd name="T94" fmla="*/ 2147483646 w 90"/>
                              <a:gd name="T95" fmla="*/ 2147483646 h 93"/>
                              <a:gd name="T96" fmla="*/ 2147483646 w 90"/>
                              <a:gd name="T97" fmla="*/ 2147483646 h 93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90" h="93">
                                <a:moveTo>
                                  <a:pt x="86" y="38"/>
                                </a:moveTo>
                                <a:cubicBezTo>
                                  <a:pt x="88" y="40"/>
                                  <a:pt x="90" y="43"/>
                                  <a:pt x="90" y="46"/>
                                </a:cubicBezTo>
                                <a:cubicBezTo>
                                  <a:pt x="90" y="83"/>
                                  <a:pt x="90" y="83"/>
                                  <a:pt x="90" y="83"/>
                                </a:cubicBezTo>
                                <a:cubicBezTo>
                                  <a:pt x="90" y="88"/>
                                  <a:pt x="86" y="93"/>
                                  <a:pt x="81" y="93"/>
                                </a:cubicBezTo>
                                <a:cubicBezTo>
                                  <a:pt x="9" y="93"/>
                                  <a:pt x="9" y="93"/>
                                  <a:pt x="9" y="93"/>
                                </a:cubicBezTo>
                                <a:cubicBezTo>
                                  <a:pt x="4" y="93"/>
                                  <a:pt x="0" y="88"/>
                                  <a:pt x="0" y="83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0" y="44"/>
                                  <a:pt x="1" y="41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39"/>
                                  <a:pt x="2" y="39"/>
                                  <a:pt x="3" y="39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43" y="0"/>
                                  <a:pt x="46" y="0"/>
                                  <a:pt x="50" y="3"/>
                                </a:cubicBezTo>
                                <a:cubicBezTo>
                                  <a:pt x="86" y="38"/>
                                  <a:pt x="86" y="38"/>
                                  <a:pt x="86" y="38"/>
                                </a:cubicBezTo>
                                <a:close/>
                                <a:moveTo>
                                  <a:pt x="15" y="30"/>
                                </a:moveTo>
                                <a:cubicBezTo>
                                  <a:pt x="15" y="52"/>
                                  <a:pt x="15" y="52"/>
                                  <a:pt x="15" y="52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72" y="54"/>
                                  <a:pt x="72" y="54"/>
                                  <a:pt x="72" y="54"/>
                                </a:cubicBez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25" y="35"/>
                                </a:moveTo>
                                <a:cubicBezTo>
                                  <a:pt x="25" y="39"/>
                                  <a:pt x="25" y="39"/>
                                  <a:pt x="25" y="39"/>
                                </a:cubicBezTo>
                                <a:cubicBezTo>
                                  <a:pt x="63" y="39"/>
                                  <a:pt x="63" y="39"/>
                                  <a:pt x="63" y="39"/>
                                </a:cubicBezTo>
                                <a:cubicBezTo>
                                  <a:pt x="63" y="35"/>
                                  <a:pt x="63" y="35"/>
                                  <a:pt x="63" y="35"/>
                                </a:cubicBezTo>
                                <a:cubicBezTo>
                                  <a:pt x="25" y="35"/>
                                  <a:pt x="25" y="35"/>
                                  <a:pt x="25" y="35"/>
                                </a:cubicBezTo>
                                <a:close/>
                                <a:moveTo>
                                  <a:pt x="25" y="51"/>
                                </a:moveTo>
                                <a:cubicBezTo>
                                  <a:pt x="25" y="55"/>
                                  <a:pt x="25" y="55"/>
                                  <a:pt x="25" y="55"/>
                                </a:cubicBezTo>
                                <a:cubicBezTo>
                                  <a:pt x="63" y="55"/>
                                  <a:pt x="63" y="55"/>
                                  <a:pt x="63" y="55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25" y="51"/>
                                  <a:pt x="25" y="51"/>
                                  <a:pt x="25" y="51"/>
                                </a:cubicBezTo>
                                <a:close/>
                                <a:moveTo>
                                  <a:pt x="25" y="43"/>
                                </a:moveTo>
                                <a:cubicBezTo>
                                  <a:pt x="25" y="47"/>
                                  <a:pt x="25" y="47"/>
                                  <a:pt x="25" y="47"/>
                                </a:cubicBezTo>
                                <a:cubicBezTo>
                                  <a:pt x="63" y="47"/>
                                  <a:pt x="63" y="47"/>
                                  <a:pt x="63" y="47"/>
                                </a:cubicBezTo>
                                <a:cubicBezTo>
                                  <a:pt x="63" y="43"/>
                                  <a:pt x="63" y="43"/>
                                  <a:pt x="63" y="43"/>
                                </a:cubicBezTo>
                                <a:cubicBezTo>
                                  <a:pt x="25" y="43"/>
                                  <a:pt x="25" y="43"/>
                                  <a:pt x="25" y="43"/>
                                </a:cubicBezTo>
                                <a:close/>
                                <a:moveTo>
                                  <a:pt x="10" y="87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69"/>
                                  <a:pt x="28" y="68"/>
                                  <a:pt x="28" y="67"/>
                                </a:cubicBezTo>
                                <a:cubicBezTo>
                                  <a:pt x="27" y="66"/>
                                  <a:pt x="26" y="66"/>
                                  <a:pt x="25" y="67"/>
                                </a:cubicBezTo>
                                <a:cubicBezTo>
                                  <a:pt x="7" y="84"/>
                                  <a:pt x="7" y="84"/>
                                  <a:pt x="7" y="84"/>
                                </a:cubicBezTo>
                                <a:cubicBezTo>
                                  <a:pt x="6" y="85"/>
                                  <a:pt x="6" y="86"/>
                                  <a:pt x="7" y="87"/>
                                </a:cubicBezTo>
                                <a:cubicBezTo>
                                  <a:pt x="8" y="87"/>
                                  <a:pt x="9" y="87"/>
                                  <a:pt x="10" y="87"/>
                                </a:cubicBezTo>
                                <a:close/>
                                <a:moveTo>
                                  <a:pt x="84" y="84"/>
                                </a:moveTo>
                                <a:cubicBezTo>
                                  <a:pt x="66" y="67"/>
                                  <a:pt x="66" y="67"/>
                                  <a:pt x="66" y="67"/>
                                </a:cubicBezTo>
                                <a:cubicBezTo>
                                  <a:pt x="65" y="66"/>
                                  <a:pt x="64" y="66"/>
                                  <a:pt x="63" y="67"/>
                                </a:cubicBezTo>
                                <a:cubicBezTo>
                                  <a:pt x="62" y="68"/>
                                  <a:pt x="62" y="69"/>
                                  <a:pt x="63" y="69"/>
                                </a:cubicBezTo>
                                <a:cubicBezTo>
                                  <a:pt x="81" y="87"/>
                                  <a:pt x="81" y="87"/>
                                  <a:pt x="81" y="87"/>
                                </a:cubicBezTo>
                                <a:cubicBezTo>
                                  <a:pt x="82" y="87"/>
                                  <a:pt x="83" y="87"/>
                                  <a:pt x="84" y="87"/>
                                </a:cubicBezTo>
                                <a:cubicBezTo>
                                  <a:pt x="85" y="86"/>
                                  <a:pt x="85" y="85"/>
                                  <a:pt x="84" y="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49EB2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8F1056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/>
                      </wps:wsp>
                      <wps:wsp>
                        <wps:cNvPr id="10" name="KSO_Shape"/>
                        <wps:cNvSpPr/>
                        <wps:spPr bwMode="auto">
                          <a:xfrm>
                            <a:off x="1005" y="6294"/>
                            <a:ext cx="154" cy="225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9EB2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1437E0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pic:pic xmlns:pic="http://schemas.openxmlformats.org/drawingml/2006/picture">
                        <pic:nvPicPr>
                          <pic:cNvPr id="67" name="图片 67" descr="爱心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86" y="7284"/>
                            <a:ext cx="175" cy="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图片 68" descr="星星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78" y="6595"/>
                            <a:ext cx="225" cy="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.55pt;margin-top:248.85pt;height:89.95pt;width:11.25pt;z-index:251674624;mso-width-relative:page;mso-height-relative:page;" coordorigin="978,6294" coordsize="225,1799" o:gfxdata="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">
                <o:lock v:ext="edit" aspectratio="f"/>
                <v:shape id="KSO_Shape" o:spid="_x0000_s1026" o:spt="100" style="position:absolute;left:1013;top:6943;height:195;width:99;v-text-anchor:middle;" fillcolor="#649EB2" filled="t" stroked="f" coordsize="559792,955625" o:gfxdata="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gTf1r4A&#10;AADaAAAADwAAAAAAAAABACAAAAAiAAAAZHJzL2Rvd25yZXYueG1sUEsBAhQAFAAAAAgAh07iQDMv&#10;BZ47AAAAOQAAABAAAAAAAAAAAQAgAAAADQEAAGRycy9zaGFwZXhtbC54bWxQSwUGAAAAAAYABgBb&#10;AQAAtwM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path textboxrect="0,0,559792,955625"/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8.16463888888889mm">
                    <w:txbxContent>
                      <w:p w14:paraId="4C7F64A9">
                        <w:pPr>
                          <w:jc w:val="center"/>
                        </w:pPr>
                      </w:p>
                    </w:txbxContent>
                  </v:textbox>
                </v:shape>
                <v:shape id="KSO_Shape" o:spid="_x0000_s1026" o:spt="100" style="position:absolute;left:1016;top:7596;height:177;width:154;v-text-anchor:middle;" fillcolor="#649EB2" filled="t" stroked="f" coordsize="5581,5581" o:gfxdata="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yHt6rgAAADaAAAA&#10;DwAAAAAAAAABACAAAAAiAAAAZHJzL2Rvd25yZXYueG1sUEsBAhQAFAAAAAgAh07iQDMvBZ47AAAA&#10;OQAAABAAAAAAAAAAAQAgAAAABwEAAGRycy9zaGFwZXhtbC54bWxQSwUGAAAAAAYABgBbAQAAsQMA&#10;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<v:path textboxrect="0,0,5581,5581" o:connectlocs="59256850,68106899;59256850,68106899;59256850,68106899;59256850,68106899;59256850,68106899;59256850,68106899;59256850,68106899;59256850,68106899;59256850,68106899;59256850,68106899;59256850,68106899;59256850,68106899;59256850,68106899;59256850,68106899;59256850,68106899;59256850,68106899;59256850,68106899;59256850,68106899;59256850,68106899;59256850,42881728;59256850,1260033;59256850,68106899;59256850,68106899;59256850,68106899;16460560,68106899;1096300,68106899;59256850,68106899;59256850,68106899;59256850,68106899;59256850,68106899;59256850,68106899;59256850,68106899;59256850,68106899;59256850,68106899;59256850,68106899;59256850,68106899;59256850,68106899;59256850,68106899;59256850,68106899;59256850,68106899;59256850,68106899;59256850,68106899;59256850,68106899;59256850,68106899;59256850,68106899;59256850,68106899;59256850,68106899;59256850,68106899;59256850,68106899;59256850,68106899;59256850,68106899;59256850,68106899;59256850,68106899;59256850,68106899;59256850,68106899;59256850,68106899;59256850,68106899;59256850,68106899;59256850,68106899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4A21F89F">
                        <w:pPr>
                          <w:jc w:val="center"/>
                        </w:pPr>
                      </w:p>
                    </w:txbxContent>
                  </v:textbox>
                </v:shape>
                <v:shape id="KSO_Shape" o:spid="_x0000_s1026" o:spt="100" style="position:absolute;left:1014;top:7909;height:184;width:155;v-text-anchor:middle;" fillcolor="#649EB2" filled="t" stroked="f" coordsize="90,93" o:gfxdata="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3hLh74A&#10;AADaAAAADwAAAAAAAAABACAAAAAiAAAAZHJzL2Rvd25yZXYueG1sUEsBAhQAFAAAAAgAh07iQDMv&#10;BZ47AAAAOQAAABAAAAAAAAAAAQAgAAAADQEAAGRycy9zaGFwZXhtbC54bWxQSwUGAAAAAAYABgBb&#10;AQAAtwM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  <v:path textboxrect="0,0,90,93"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48F1056A">
                        <w:pPr>
                          <w:jc w:val="center"/>
                        </w:pPr>
                      </w:p>
                    </w:txbxContent>
                  </v:textbox>
                </v:shape>
                <v:shape id="KSO_Shape" o:spid="_x0000_s1026" o:spt="100" style="position:absolute;left:1005;top:6294;height:225;width:154;v-text-anchor:middle;" fillcolor="#649EB2" filled="t" stroked="f" coordsize="1679575,2125662" o:gfxdata="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+iSBbsAAADb&#10;AAAADwAAAAAAAAABACAAAAAiAAAAZHJzL2Rvd25yZXYueG1sUEsBAhQAFAAAAAgAh07iQDMvBZ47&#10;AAAAOQAAABAAAAAAAAAAAQAgAAAACgEAAGRycy9zaGFwZXhtbC54bWxQSwUGAAAAAAYABgBbAQAA&#10;tAM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<v:path textboxrect="0,0,1679575,2125662" o:connectlocs="46,98;59,106;58,110;57,115;59,121;84,177;81,120;82,114;81,109;84,105;96,98;107,98;115,108;122,118;128,129;132,142;135,157;137,172;132,184;113,193;94,199;75,201;54,200;34,195;14,187;0,177;1,160;4,145;8,132;14,120;21,109;29,100;39,91;76,0;85,3;92,8;99,14;105,22;108,32;110,42;110,54;107,66;102,76;94,85;83,91;76,93;69,94;60,93;52,89;45,84;38,77;33,68;30,58;29,47;30,36;33,26;37,18;44,10;51,5;59,1;68,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01437E03">
                        <w:pPr>
                          <w:jc w:val="center"/>
                        </w:pPr>
                      </w:p>
                    </w:txbxContent>
                  </v:textbox>
                </v:shape>
                <v:shape id="_x0000_s1026" o:spid="_x0000_s1026" o:spt="75" alt="爱心" type="#_x0000_t75" style="position:absolute;left:986;top:7284;height:175;width:175;" filled="f" o:preferrelative="t" stroked="f" coordsize="21600,21600" o:gfxdata="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jEfAO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" o:title=""/>
                  <o:lock v:ext="edit" aspectratio="t"/>
                </v:shape>
                <v:shape id="_x0000_s1026" o:spid="_x0000_s1026" o:spt="75" alt="星星" type="#_x0000_t75" style="position:absolute;left:978;top:6595;height:225;width:225;" filled="f" o:preferrelative="t" stroked="f" coordsize="21600,21600" o:gfxdata="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xTII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351790</wp:posOffset>
                </wp:positionH>
                <wp:positionV relativeFrom="paragraph">
                  <wp:posOffset>3079115</wp:posOffset>
                </wp:positionV>
                <wp:extent cx="1773555" cy="1890395"/>
                <wp:effectExtent l="0" t="0" r="0" b="0"/>
                <wp:wrapNone/>
                <wp:docPr id="6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0675" y="3677285"/>
                          <a:ext cx="1773555" cy="18903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44726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  <w:t>年龄：23岁</w:t>
                            </w:r>
                          </w:p>
                          <w:p w14:paraId="3AD729A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  <w:t>政治面貌：共青团员</w:t>
                            </w:r>
                          </w:p>
                          <w:p w14:paraId="4BB7C7B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  <w:t>现居：四川成都</w:t>
                            </w:r>
                          </w:p>
                          <w:p w14:paraId="53D0C16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  <w:t>兴趣爱好：绘画/摄影</w:t>
                            </w:r>
                          </w:p>
                          <w:p w14:paraId="008122F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  <w:t>联系方式：18778086001</w:t>
                            </w:r>
                          </w:p>
                          <w:p w14:paraId="575397C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  <w:t>邮箱：chuan18778086001</w:t>
                            </w:r>
                          </w:p>
                          <w:p w14:paraId="07BE8DE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20" w:lineRule="exact"/>
                              <w:ind w:firstLine="540" w:firstLineChars="30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  <w:t>@163.com</w:t>
                            </w:r>
                          </w:p>
                        </w:txbxContent>
                      </wps:txbx>
                      <wps:bodyPr wrap="square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" o:spid="_x0000_s1026" o:spt="202" type="#_x0000_t202" style="position:absolute;left:0pt;margin-left:27.7pt;margin-top:242.45pt;height:148.85pt;width:139.65pt;z-index:251663360;mso-width-relative:page;mso-height-relative:page;" filled="f" stroked="f" coordsize="21600,21600" o:gfxdata="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jT6PLdkAAAAKAQAADwAAAAAAAAABACAA&#10;AAAiAAAAZHJzL2Rvd25yZXYueG1sUEsBAhQAFAAAAAgAh07iQBMySnPTAQAAgwMAAA4AAAAAAAAA&#10;AQAgAAAAKAEAAGRycy9lMm9Eb2MueG1sUEsFBgAAAAAGAAYAWQEAAG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C44726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2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  <w:t>年龄：23岁</w:t>
                      </w:r>
                    </w:p>
                    <w:p w14:paraId="3AD729A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2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  <w:t>政治面貌：共青团员</w:t>
                      </w:r>
                    </w:p>
                    <w:p w14:paraId="4BB7C7B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2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  <w:t>现居：四川成都</w:t>
                      </w:r>
                    </w:p>
                    <w:p w14:paraId="53D0C16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2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  <w:t>兴趣爱好：绘画/摄影</w:t>
                      </w:r>
                    </w:p>
                    <w:p w14:paraId="008122F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2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  <w:t>联系方式：18778086001</w:t>
                      </w:r>
                    </w:p>
                    <w:p w14:paraId="575397C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2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  <w:t>邮箱：chuan18778086001</w:t>
                      </w:r>
                    </w:p>
                    <w:p w14:paraId="07BE8DE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20" w:lineRule="exact"/>
                        <w:ind w:firstLine="540" w:firstLineChars="300"/>
                        <w:jc w:val="left"/>
                        <w:textAlignment w:val="auto"/>
                        <w:rPr>
                          <w:rFonts w:hint="default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  <w:t>@163.com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1278255</wp:posOffset>
                </wp:positionH>
                <wp:positionV relativeFrom="paragraph">
                  <wp:posOffset>6188710</wp:posOffset>
                </wp:positionV>
                <wp:extent cx="620395" cy="1322070"/>
                <wp:effectExtent l="4445" t="4445" r="22860" b="6985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395" cy="1322070"/>
                          <a:chOff x="6873" y="12149"/>
                          <a:chExt cx="977" cy="2082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6873" y="12149"/>
                            <a:ext cx="977" cy="2082"/>
                            <a:chOff x="2356" y="12149"/>
                            <a:chExt cx="977" cy="2082"/>
                          </a:xfrm>
                        </wpg:grpSpPr>
                        <wps:wsp>
                          <wps:cNvPr id="44" name="矩形 44"/>
                          <wps:cNvSpPr/>
                          <wps:spPr>
                            <a:xfrm>
                              <a:off x="2356" y="12149"/>
                              <a:ext cx="965" cy="15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6350">
                              <a:solidFill>
                                <a:srgbClr val="649EB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FA0193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5" name="矩形 45"/>
                          <wps:cNvSpPr/>
                          <wps:spPr>
                            <a:xfrm>
                              <a:off x="2356" y="12471"/>
                              <a:ext cx="965" cy="15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6350">
                              <a:solidFill>
                                <a:srgbClr val="649EB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357670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7" name="矩形 47"/>
                          <wps:cNvSpPr/>
                          <wps:spPr>
                            <a:xfrm>
                              <a:off x="2356" y="12793"/>
                              <a:ext cx="965" cy="15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6350">
                              <a:solidFill>
                                <a:srgbClr val="649EB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38EF16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>
                              <a:off x="2356" y="13115"/>
                              <a:ext cx="965" cy="15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6350">
                              <a:solidFill>
                                <a:srgbClr val="649EB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39768F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4" name="矩形 54"/>
                          <wps:cNvSpPr/>
                          <wps:spPr>
                            <a:xfrm>
                              <a:off x="2356" y="13437"/>
                              <a:ext cx="965" cy="15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6350">
                              <a:solidFill>
                                <a:srgbClr val="649EB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D42359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5" name="矩形 55"/>
                          <wps:cNvSpPr/>
                          <wps:spPr>
                            <a:xfrm>
                              <a:off x="2356" y="13759"/>
                              <a:ext cx="965" cy="15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6350">
                              <a:solidFill>
                                <a:srgbClr val="649EB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89E5E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6" name="矩形 56"/>
                          <wps:cNvSpPr/>
                          <wps:spPr>
                            <a:xfrm>
                              <a:off x="2369" y="14081"/>
                              <a:ext cx="965" cy="15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6350">
                              <a:solidFill>
                                <a:srgbClr val="649EB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964CC2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58" name="组合 58"/>
                        <wpg:cNvGrpSpPr/>
                        <wpg:grpSpPr>
                          <a:xfrm>
                            <a:off x="6877" y="12156"/>
                            <a:ext cx="970" cy="2074"/>
                            <a:chOff x="2356" y="12149"/>
                            <a:chExt cx="1249" cy="2074"/>
                          </a:xfrm>
                          <a:solidFill>
                            <a:srgbClr val="649EB2"/>
                          </a:solidFill>
                        </wpg:grpSpPr>
                        <wps:wsp>
                          <wps:cNvPr id="59" name="矩形 44"/>
                          <wps:cNvSpPr/>
                          <wps:spPr>
                            <a:xfrm>
                              <a:off x="2356" y="12149"/>
                              <a:ext cx="1245" cy="150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463E3D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0" name="矩形 45"/>
                          <wps:cNvSpPr/>
                          <wps:spPr>
                            <a:xfrm>
                              <a:off x="2356" y="12471"/>
                              <a:ext cx="1236" cy="150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421773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1" name="矩形 47"/>
                          <wps:cNvSpPr/>
                          <wps:spPr>
                            <a:xfrm>
                              <a:off x="2356" y="12786"/>
                              <a:ext cx="1236" cy="157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5BD736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2" name="矩形 53"/>
                          <wps:cNvSpPr/>
                          <wps:spPr>
                            <a:xfrm>
                              <a:off x="2356" y="13115"/>
                              <a:ext cx="1172" cy="150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矩形 54"/>
                          <wps:cNvSpPr/>
                          <wps:spPr>
                            <a:xfrm>
                              <a:off x="2356" y="13437"/>
                              <a:ext cx="965" cy="150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4" name="矩形 55"/>
                          <wps:cNvSpPr/>
                          <wps:spPr>
                            <a:xfrm>
                              <a:off x="2356" y="13759"/>
                              <a:ext cx="1204" cy="142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5" name="矩形 56"/>
                          <wps:cNvSpPr/>
                          <wps:spPr>
                            <a:xfrm>
                              <a:off x="2369" y="14081"/>
                              <a:ext cx="1236" cy="142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0.65pt;margin-top:487.3pt;height:104.1pt;width:48.85pt;z-index:251675648;mso-width-relative:page;mso-height-relative:page;" coordorigin="6873,12149" coordsize="977,2082" o:gfxdata="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">
                <o:lock v:ext="edit" aspectratio="f"/>
                <v:group id="_x0000_s1026" o:spid="_x0000_s1026" o:spt="203" style="position:absolute;left:6873;top:12149;height:2082;width:977;" coordorigin="2356,12149" coordsize="977,2082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2356;top:12149;height:150;width:965;v-text-anchor:middle;" fillcolor="#D9D9D9 [2732]" filled="t" stroked="t" coordsize="21600,21600" o:gfxdata="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1EABb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0.5pt" color="#649EB2 [2404]" miterlimit="8" joinstyle="miter"/>
                    <v:imagedata o:title=""/>
                    <o:lock v:ext="edit" aspectratio="f"/>
                    <v:textbox>
                      <w:txbxContent>
                        <w:p w14:paraId="2FA01938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_x0000_s1026" o:spid="_x0000_s1026" o:spt="1" style="position:absolute;left:2356;top:12471;height:150;width:965;v-text-anchor:middle;" fillcolor="#D9D9D9 [2732]" filled="t" stroked="t" coordsize="21600,21600" o:gfxdata="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B2lnr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0.5pt" color="#649EB2 [2404]" miterlimit="8" joinstyle="miter"/>
                    <v:imagedata o:title=""/>
                    <o:lock v:ext="edit" aspectratio="f"/>
                    <v:textbox>
                      <w:txbxContent>
                        <w:p w14:paraId="53576701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_x0000_s1026" o:spid="_x0000_s1026" o:spt="1" style="position:absolute;left:2356;top:12793;height:150;width:965;v-text-anchor:middle;" fillcolor="#D9D9D9 [2732]" filled="t" stroked="t" coordsize="21600,21600" o:gfxdata="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4Oecr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0.5pt" color="#649EB2 [2404]" miterlimit="8" joinstyle="miter"/>
                    <v:imagedata o:title=""/>
                    <o:lock v:ext="edit" aspectratio="f"/>
                    <v:textbox>
                      <w:txbxContent>
                        <w:p w14:paraId="038EF167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_x0000_s1026" o:spid="_x0000_s1026" o:spt="1" style="position:absolute;left:2356;top:13115;height:150;width:965;v-text-anchor:middle;" fillcolor="#D9D9D9 [2732]" filled="t" stroked="t" coordsize="21600,21600" o:gfxdata="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WEOrL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0.5pt" color="#649EB2 [2404]" miterlimit="8" joinstyle="miter"/>
                    <v:imagedata o:title=""/>
                    <o:lock v:ext="edit" aspectratio="f"/>
                    <v:textbox>
                      <w:txbxContent>
                        <w:p w14:paraId="439768F2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_x0000_s1026" o:spid="_x0000_s1026" o:spt="1" style="position:absolute;left:2356;top:13437;height:150;width:965;v-text-anchor:middle;" fillcolor="#D9D9D9 [2732]" filled="t" stroked="t" coordsize="21600,21600" o:gfxdata="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oiW2L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0.5pt" color="#649EB2 [2404]" miterlimit="8" joinstyle="miter"/>
                    <v:imagedata o:title=""/>
                    <o:lock v:ext="edit" aspectratio="f"/>
                    <v:textbox>
                      <w:txbxContent>
                        <w:p w14:paraId="3D423597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_x0000_s1026" o:spid="_x0000_s1026" o:spt="1" style="position:absolute;left:2356;top:13759;height:150;width:965;v-text-anchor:middle;" fillcolor="#D9D9D9 [2732]" filled="t" stroked="t" coordsize="21600,21600" o:gfxdata="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cQzQ7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0.5pt" color="#649EB2 [2404]" miterlimit="8" joinstyle="miter"/>
                    <v:imagedata o:title=""/>
                    <o:lock v:ext="edit" aspectratio="f"/>
                    <v:textbox>
                      <w:txbxContent>
                        <w:p w14:paraId="6D89E5E2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_x0000_s1026" o:spid="_x0000_s1026" o:spt="1" style="position:absolute;left:2369;top:14081;height:150;width:965;v-text-anchor:middle;" fillcolor="#D9D9D9 [2732]" filled="t" stroked="t" coordsize="21600,21600" o:gfxdata="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kWrTS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0.5pt" color="#649EB2 [2404]" miterlimit="8" joinstyle="miter"/>
                    <v:imagedata o:title=""/>
                    <o:lock v:ext="edit" aspectratio="f"/>
                    <v:textbox>
                      <w:txbxContent>
                        <w:p w14:paraId="0964CC2A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group id="_x0000_s1026" o:spid="_x0000_s1026" o:spt="203" style="position:absolute;left:6877;top:12156;height:2074;width:970;" coordorigin="2356,12149" coordsize="1249,2074" o:gfxdata="UEsDBAoAAAAAAIdO4kAAAAAAAAAAAAAAAAAEAAAAZHJzL1BLAwQUAAAACACHTuJAmhIk0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t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hIk07oAAADbAAAADwAAAAAAAAABACAAAAAiAAAAZHJzL2Rvd25yZXYueG1sUEsB&#10;AhQAFAAAAAgAh07iQDMvBZ47AAAAOQAAABUAAAAAAAAAAQAgAAAACQEAAGRycy9ncm91cHNoYXBl&#10;eG1sLnhtbFBLBQYAAAAABgAGAGABAADGAwAAAAA=&#10;">
                  <o:lock v:ext="edit" aspectratio="f"/>
                  <v:rect id="矩形 44" o:spid="_x0000_s1026" o:spt="1" style="position:absolute;left:2356;top:12149;height:150;width:1245;v-text-anchor:middle;" filled="t" stroked="f" coordsize="21600,21600" o:gfxdata="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BuAPr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0.5pt" miterlimit="8" joinstyle="miter"/>
                    <v:imagedata o:title=""/>
                    <o:lock v:ext="edit" aspectratio="f"/>
                    <v:textbox>
                      <w:txbxContent>
                        <w:p w14:paraId="4463E3DF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矩形 45" o:spid="_x0000_s1026" o:spt="1" style="position:absolute;left:2356;top:12471;height:150;width:1236;v-text-anchor:middle;" filled="t" stroked="f" coordsize="21600,21600" o:gfxdata="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NN4x62AAAA2wAAAA8A&#10;AAAAAAAAAQAgAAAAIgAAAGRycy9kb3ducmV2LnhtbFBLAQIUABQAAAAIAIdO4kAzLwWeOwAAADkA&#10;AAAQAAAAAAAAAAEAIAAAAAUBAABkcnMvc2hhcGV4bWwueG1sUEsFBgAAAAAGAAYAWwEAAK8DAAAA&#10;AA==&#10;">
                    <v:fill on="t" focussize="0,0"/>
                    <v:stroke on="f" weight="0.5pt" miterlimit="8" joinstyle="miter"/>
                    <v:imagedata o:title=""/>
                    <o:lock v:ext="edit" aspectratio="f"/>
                    <v:textbox>
                      <w:txbxContent>
                        <w:p w14:paraId="4421773F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矩形 47" o:spid="_x0000_s1026" o:spt="1" style="position:absolute;left:2356;top:12786;height:157;width:1236;v-text-anchor:middle;" filled="t" stroked="f" coordsize="21600,21600" o:gfxdata="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AFGh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0.5pt" miterlimit="8" joinstyle="miter"/>
                    <v:imagedata o:title=""/>
                    <o:lock v:ext="edit" aspectratio="f"/>
                    <v:textbox>
                      <w:txbxContent>
                        <w:p w14:paraId="615BD736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矩形 53" o:spid="_x0000_s1026" o:spt="1" style="position:absolute;left:2356;top:13115;height:150;width:1172;v-text-anchor:middle;" filled="t" stroked="f" coordsize="21600,21600" o:gfxdata="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09jy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0.5pt" miterlimit="8" joinstyle="miter"/>
                    <v:imagedata o:title=""/>
                    <o:lock v:ext="edit" aspectratio="f"/>
                  </v:rect>
                  <v:rect id="矩形 54" o:spid="_x0000_s1026" o:spt="1" style="position:absolute;left:2356;top:13437;height:150;width:965;v-text-anchor:middle;" filled="t" stroked="f" coordsize="21600,21600" o:gfxdata="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599a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0.5pt" miterlimit="8" joinstyle="miter"/>
                    <v:imagedata o:title=""/>
                    <o:lock v:ext="edit" aspectratio="f"/>
                  </v:rect>
                  <v:rect id="矩形 55" o:spid="_x0000_s1026" o:spt="1" style="position:absolute;left:2356;top:13759;height:142;width:1204;v-text-anchor:middle;" filled="t" stroked="f" coordsize="21600,21600" o:gfxdata="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HblH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0.5pt" miterlimit="8" joinstyle="miter"/>
                    <v:imagedata o:title=""/>
                    <o:lock v:ext="edit" aspectratio="f"/>
                  </v:rect>
                  <v:rect id="矩形 56" o:spid="_x0000_s1026" o:spt="1" style="position:absolute;left:2369;top:14081;height:142;width:1236;v-text-anchor:middle;" filled="t" stroked="f" coordsize="21600,21600" o:gfxdata="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zpAhr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0.5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4859655</wp:posOffset>
                </wp:positionV>
                <wp:extent cx="1668780" cy="92011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780" cy="920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F5522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  <w:t>综测排名：2/118</w:t>
                            </w:r>
                          </w:p>
                          <w:p w14:paraId="33574FD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  <w:t>专业综合排名：6/98</w:t>
                            </w:r>
                          </w:p>
                          <w:p w14:paraId="06DE6D3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  <w:t>GPA：3.74/4</w:t>
                            </w:r>
                          </w:p>
                          <w:p w14:paraId="4C12455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  <w:t>专业课排名：1/98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55pt;margin-top:382.65pt;height:72.45pt;width:131.4pt;z-index:251665408;mso-width-relative:page;mso-height-relative:page;" filled="f" stroked="f" coordsize="21600,21600" o:gfxdata="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vTYPJNsAAAAKAQAADwAAAAAAAAABACAAAAAiAAAAZHJz&#10;L2Rvd25yZXYueG1sUEsBAhQAFAAAAAgAh07iQL6hTow6AgAAZg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FF5522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2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  <w:t>综测排名：2/118</w:t>
                      </w:r>
                    </w:p>
                    <w:p w14:paraId="33574FD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2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  <w:t>专业综合排名：6/98</w:t>
                      </w:r>
                    </w:p>
                    <w:p w14:paraId="06DE6D3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2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  <w:t>GPA：3.74/4</w:t>
                      </w:r>
                    </w:p>
                    <w:p w14:paraId="4C12455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20" w:lineRule="exact"/>
                        <w:jc w:val="left"/>
                        <w:textAlignment w:val="auto"/>
                        <w:rPr>
                          <w:rFonts w:hint="default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  <w:t>专业课排名：1/98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194945</wp:posOffset>
                </wp:positionH>
                <wp:positionV relativeFrom="paragraph">
                  <wp:posOffset>4600575</wp:posOffset>
                </wp:positionV>
                <wp:extent cx="1907540" cy="288290"/>
                <wp:effectExtent l="0" t="0" r="10160" b="381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7540" cy="288290"/>
                          <a:chOff x="4612" y="10337"/>
                          <a:chExt cx="3004" cy="454"/>
                        </a:xfrm>
                      </wpg:grpSpPr>
                      <wps:wsp>
                        <wps:cNvPr id="49" name="圆角矩形 32"/>
                        <wps:cNvSpPr/>
                        <wps:spPr>
                          <a:xfrm rot="10800000" flipV="1">
                            <a:off x="4612" y="10354"/>
                            <a:ext cx="3005" cy="434"/>
                          </a:xfrm>
                          <a:prstGeom prst="roundRect">
                            <a:avLst/>
                          </a:prstGeom>
                          <a:solidFill>
                            <a:srgbClr val="649EB2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BBFA3B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50" name="矩形 15"/>
                        <wps:cNvSpPr/>
                        <wps:spPr>
                          <a:xfrm>
                            <a:off x="4727" y="10337"/>
                            <a:ext cx="1527" cy="4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87DF808">
                              <w:pPr>
                                <w:pStyle w:val="4"/>
                                <w:spacing w:before="0" w:beforeAutospacing="0" w:after="0" w:afterAutospacing="0" w:line="312" w:lineRule="exact"/>
                                <w:jc w:val="distribute"/>
                                <w:rPr>
                                  <w:rFonts w:hint="default" w:ascii="微软雅黑" w:hAnsi="微软雅黑" w:eastAsia="微软雅黑" w:cstheme="minorBidi"/>
                                  <w:b/>
                                  <w:bCs/>
                                  <w:color w:val="FFFFFF"/>
                                  <w:kern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FFFF"/>
                                  <w:kern w:val="24"/>
                                  <w:lang w:val="en-US" w:eastAsia="zh-CN"/>
                                </w:rPr>
                                <w:t>成绩排名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.35pt;margin-top:362.25pt;height:22.7pt;width:150.2pt;z-index:251670528;mso-width-relative:page;mso-height-relative:page;" coordorigin="4612,10337" coordsize="3004,454" o:gfxdata="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A7brjQ2wAAAAoB&#10;AAAPAAAAAAAAAAEAIAAAACIAAABkcnMvZG93bnJldi54bWxQSwECFAAUAAAACACHTuJAHvSkr8MC&#10;AAATBwAADgAAAAAAAAABACAAAAAqAQAAZHJzL2Uyb0RvYy54bWxQSwUGAAAAAAYABgBZAQAAXwYA&#10;AAAA&#10;">
                <o:lock v:ext="edit" aspectratio="f"/>
                <v:roundrect id="圆角矩形 32" o:spid="_x0000_s1026" o:spt="2" style="position:absolute;left:4612;top:10354;flip:y;height:434;width:3005;rotation:11796480f;v-text-anchor:middle;" fillcolor="#649EB2" filled="t" stroked="f" coordsize="21600,21600" arcsize="0.166666666666667" o:gfxdata="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oDSf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6BBFA3B5">
                        <w:pPr>
                          <w:jc w:val="center"/>
                        </w:pPr>
                      </w:p>
                    </w:txbxContent>
                  </v:textbox>
                </v:roundrect>
                <v:rect id="矩形 15" o:spid="_x0000_s1026" o:spt="1" style="position:absolute;left:4727;top:10337;height:455;width:1527;v-text-anchor:middle;" filled="f" stroked="f" coordsize="21600,21600" o:gfxdata="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WN/qe5AAAA2wAA&#10;AA8AAAAAAAAAAQAgAAAAIgAAAGRycy9kb3ducmV2LnhtbFBLAQIUABQAAAAIAIdO4kAzLwWeOwAA&#10;ADkAAAAQAAAAAAAAAAEAIAAAAAgBAABkcnMvc2hhcGV4bWwueG1sUEsFBgAAAAAGAAYAWwEAALID&#10;AAAAAA=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487DF808">
                        <w:pPr>
                          <w:pStyle w:val="4"/>
                          <w:spacing w:before="0" w:beforeAutospacing="0" w:after="0" w:afterAutospacing="0" w:line="312" w:lineRule="exact"/>
                          <w:jc w:val="distribute"/>
                          <w:rPr>
                            <w:rFonts w:hint="default" w:ascii="微软雅黑" w:hAnsi="微软雅黑" w:eastAsia="微软雅黑" w:cstheme="minorBidi"/>
                            <w:b/>
                            <w:bCs/>
                            <w:color w:val="FFFFFF"/>
                            <w:kern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FFFF"/>
                            <w:kern w:val="24"/>
                            <w:lang w:val="en-US" w:eastAsia="zh-CN"/>
                          </w:rPr>
                          <w:t>成绩排名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194945</wp:posOffset>
                </wp:positionH>
                <wp:positionV relativeFrom="paragraph">
                  <wp:posOffset>5788660</wp:posOffset>
                </wp:positionV>
                <wp:extent cx="1907540" cy="288290"/>
                <wp:effectExtent l="0" t="0" r="10160" b="381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7540" cy="288290"/>
                          <a:chOff x="4612" y="10337"/>
                          <a:chExt cx="3004" cy="454"/>
                        </a:xfrm>
                      </wpg:grpSpPr>
                      <wps:wsp>
                        <wps:cNvPr id="12" name="圆角矩形 32"/>
                        <wps:cNvSpPr/>
                        <wps:spPr>
                          <a:xfrm rot="10800000" flipV="1">
                            <a:off x="4612" y="10354"/>
                            <a:ext cx="3005" cy="434"/>
                          </a:xfrm>
                          <a:prstGeom prst="roundRect">
                            <a:avLst/>
                          </a:prstGeom>
                          <a:solidFill>
                            <a:srgbClr val="649EB2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90DD8B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5" name="矩形 15"/>
                        <wps:cNvSpPr/>
                        <wps:spPr>
                          <a:xfrm>
                            <a:off x="4727" y="10337"/>
                            <a:ext cx="1527" cy="4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7D61AD0">
                              <w:pPr>
                                <w:pStyle w:val="4"/>
                                <w:spacing w:before="0" w:beforeAutospacing="0" w:after="0" w:afterAutospacing="0" w:line="312" w:lineRule="exact"/>
                                <w:jc w:val="distribute"/>
                                <w:rPr>
                                  <w:rFonts w:hint="default" w:ascii="微软雅黑" w:hAnsi="微软雅黑" w:eastAsia="微软雅黑" w:cstheme="minorBidi"/>
                                  <w:b/>
                                  <w:bCs/>
                                  <w:color w:val="FFFFFF"/>
                                  <w:kern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FFFF"/>
                                  <w:kern w:val="24"/>
                                  <w:lang w:val="en-US" w:eastAsia="zh-CN"/>
                                </w:rPr>
                                <w:t>软件能力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.35pt;margin-top:455.8pt;height:22.7pt;width:150.2pt;z-index:251664384;mso-width-relative:page;mso-height-relative:page;" coordorigin="4612,10337" coordsize="3004,454" o:gfxdata="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P4Vn19kAAAAKAQAA&#10;DwAAAAAAAAABACAAAAAiAAAAZHJzL2Rvd25yZXYueG1sUEsBAhQAFAAAAAgAh07iQKGVd5/DAgAA&#10;EwcAAA4AAAAAAAAAAQAgAAAAKAEAAGRycy9lMm9Eb2MueG1sUEsFBgAAAAAGAAYAWQEAAF0GAAAA&#10;AA==&#10;">
                <o:lock v:ext="edit" aspectratio="f"/>
                <v:roundrect id="圆角矩形 32" o:spid="_x0000_s1026" o:spt="2" style="position:absolute;left:4612;top:10354;flip:y;height:434;width:3005;rotation:11796480f;v-text-anchor:middle;" fillcolor="#649EB2" filled="t" stroked="f" coordsize="21600,21600" arcsize="0.166666666666667" o:gfxdata="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dvE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090DD8B1">
                        <w:pPr>
                          <w:jc w:val="center"/>
                        </w:pPr>
                      </w:p>
                    </w:txbxContent>
                  </v:textbox>
                </v:roundrect>
                <v:rect id="_x0000_s1026" o:spid="_x0000_s1026" o:spt="1" style="position:absolute;left:4727;top:10337;height:455;width:1527;v-text-anchor:middle;" filled="f" stroked="f" coordsize="21600,21600" o:gfxdata="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5Dk/7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77D61AD0">
                        <w:pPr>
                          <w:pStyle w:val="4"/>
                          <w:spacing w:before="0" w:beforeAutospacing="0" w:after="0" w:afterAutospacing="0" w:line="312" w:lineRule="exact"/>
                          <w:jc w:val="distribute"/>
                          <w:rPr>
                            <w:rFonts w:hint="default" w:ascii="微软雅黑" w:hAnsi="微软雅黑" w:eastAsia="微软雅黑" w:cstheme="minorBidi"/>
                            <w:b/>
                            <w:bCs/>
                            <w:color w:val="FFFFFF"/>
                            <w:kern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FFFF"/>
                            <w:kern w:val="24"/>
                            <w:lang w:val="en-US" w:eastAsia="zh-CN"/>
                          </w:rPr>
                          <w:t>软件能力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6078220</wp:posOffset>
                </wp:positionV>
                <wp:extent cx="1188720" cy="151828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151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C3EC7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  <w:t>AutoCAD</w:t>
                            </w:r>
                          </w:p>
                          <w:p w14:paraId="692FD5E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  <w:t>Sketchup</w:t>
                            </w:r>
                          </w:p>
                          <w:p w14:paraId="4AE8561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  <w:t>Photoshop</w:t>
                            </w:r>
                          </w:p>
                          <w:p w14:paraId="0E0AE6E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  <w:t>Adobe lllustrator</w:t>
                            </w:r>
                          </w:p>
                          <w:p w14:paraId="6DF0640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  <w:t>CoreIDRAW</w:t>
                            </w:r>
                          </w:p>
                          <w:p w14:paraId="7E47220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  <w:t>Enscape</w:t>
                            </w:r>
                          </w:p>
                          <w:p w14:paraId="67F01D0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18"/>
                                <w:szCs w:val="18"/>
                                <w:lang w:val="en-US" w:eastAsia="zh-CN"/>
                              </w:rPr>
                              <w:t>D5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55pt;margin-top:478.6pt;height:119.55pt;width:93.6pt;z-index:251673600;mso-width-relative:page;mso-height-relative:page;" filled="f" stroked="f" coordsize="21600,21600" o:gfxdata="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0KHzWtsAAAALAQAADwAAAAAAAAABACAAAAAiAAAA&#10;ZHJzL2Rvd25yZXYueG1sUEsBAhQAFAAAAAgAh07iQFF0VNY9AgAAaQ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6C3EC7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2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  <w:t>AutoCAD</w:t>
                      </w:r>
                    </w:p>
                    <w:p w14:paraId="692FD5E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2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  <w:t>Sketchup</w:t>
                      </w:r>
                    </w:p>
                    <w:p w14:paraId="4AE8561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2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  <w:t>Photoshop</w:t>
                      </w:r>
                    </w:p>
                    <w:p w14:paraId="0E0AE6E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2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  <w:t>Adobe lllustrator</w:t>
                      </w:r>
                    </w:p>
                    <w:p w14:paraId="6DF0640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2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  <w:t>CoreIDRAW</w:t>
                      </w:r>
                    </w:p>
                    <w:p w14:paraId="7E47220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2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  <w:t>Enscape</w:t>
                      </w:r>
                    </w:p>
                    <w:p w14:paraId="67F01D0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20" w:lineRule="exact"/>
                        <w:jc w:val="left"/>
                        <w:textAlignment w:val="auto"/>
                        <w:rPr>
                          <w:rFonts w:hint="default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18"/>
                          <w:szCs w:val="18"/>
                          <w:lang w:val="en-US" w:eastAsia="zh-CN"/>
                        </w:rPr>
                        <w:t>D5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246380</wp:posOffset>
                </wp:positionH>
                <wp:positionV relativeFrom="paragraph">
                  <wp:posOffset>1925320</wp:posOffset>
                </wp:positionV>
                <wp:extent cx="1546860" cy="1117600"/>
                <wp:effectExtent l="0" t="0" r="0" b="0"/>
                <wp:wrapNone/>
                <wp:docPr id="5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860" cy="1117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7850BE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auto"/>
                              <w:jc w:val="center"/>
                              <w:textAlignment w:val="auto"/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 w:themeColor="text1" w:themeTint="D9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李建华</w:t>
                            </w:r>
                          </w:p>
                          <w:p w14:paraId="3F301FD2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32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西南民族大学</w:t>
                            </w:r>
                          </w:p>
                          <w:p w14:paraId="27682BB3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320" w:lineRule="exact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环境设计专业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" o:spid="_x0000_s1026" o:spt="202" type="#_x0000_t202" style="position:absolute;left:0pt;margin-left:19.4pt;margin-top:151.6pt;height:88pt;width:121.8pt;z-index:251660288;mso-width-relative:page;mso-height-relative:page;" filled="f" stroked="f" coordsize="21600,21600" o:gfxdata="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k4JUa2AAAAAoBAAAPAAAAAAAAAAEAIAAAACIAAABkcnMvZG93bnJldi54bWxQSwEC&#10;FAAUAAAACACHTuJACO8mpLsBAABf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47850BE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360" w:lineRule="auto"/>
                        <w:jc w:val="center"/>
                        <w:textAlignment w:val="auto"/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 w:themeColor="text1" w:themeTint="D9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李建华</w:t>
                      </w:r>
                    </w:p>
                    <w:p w14:paraId="3F301FD2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32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西南民族大学</w:t>
                      </w:r>
                    </w:p>
                    <w:p w14:paraId="27682BB3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320" w:lineRule="exact"/>
                        <w:jc w:val="center"/>
                        <w:textAlignment w:val="auto"/>
                        <w:rPr>
                          <w:rFonts w:hint="default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 w:themeColor="text1" w:themeTint="D9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环境设计专业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194945</wp:posOffset>
                </wp:positionH>
                <wp:positionV relativeFrom="paragraph">
                  <wp:posOffset>2819400</wp:posOffset>
                </wp:positionV>
                <wp:extent cx="1908175" cy="288925"/>
                <wp:effectExtent l="0" t="0" r="15875" b="1587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8175" cy="288925"/>
                          <a:chOff x="7281" y="6087"/>
                          <a:chExt cx="3005" cy="455"/>
                        </a:xfrm>
                      </wpg:grpSpPr>
                      <wps:wsp>
                        <wps:cNvPr id="4" name="圆角矩形 37"/>
                        <wps:cNvSpPr/>
                        <wps:spPr>
                          <a:xfrm rot="10800000" flipV="1">
                            <a:off x="7281" y="6095"/>
                            <a:ext cx="3005" cy="434"/>
                          </a:xfrm>
                          <a:prstGeom prst="roundRect">
                            <a:avLst/>
                          </a:prstGeom>
                          <a:solidFill>
                            <a:srgbClr val="649EB2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1DA774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4" name="矩形 14"/>
                        <wps:cNvSpPr/>
                        <wps:spPr>
                          <a:xfrm>
                            <a:off x="7396" y="6087"/>
                            <a:ext cx="1527" cy="4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DBAD69B">
                              <w:pPr>
                                <w:pStyle w:val="4"/>
                                <w:spacing w:before="0" w:beforeAutospacing="0" w:after="0" w:afterAutospacing="0" w:line="312" w:lineRule="exact"/>
                                <w:jc w:val="distribute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FFFF"/>
                                  <w:kern w:val="24"/>
                                </w:rPr>
                                <w:t>基础信息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.35pt;margin-top:222pt;height:22.75pt;width:150.25pt;z-index:251662336;mso-width-relative:page;mso-height-relative:page;" coordorigin="7281,6087" coordsize="3005,455" o:gfxdata="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AUFkBg2gAAAAoBAAAPAAAA&#10;AAAAAAEAIAAAACIAAABkcnMvZG93bnJldi54bWxQSwECFAAUAAAACACHTuJA3yn+Er4CAAAPBwAA&#10;DgAAAAAAAAABACAAAAApAQAAZHJzL2Uyb0RvYy54bWxQSwUGAAAAAAYABgBZAQAAWQYAAAAA&#10;">
                <o:lock v:ext="edit" aspectratio="f"/>
                <v:roundrect id="圆角矩形 37" o:spid="_x0000_s1026" o:spt="2" style="position:absolute;left:7281;top:6095;flip:y;height:434;width:3005;rotation:11796480f;v-text-anchor:middle;" fillcolor="#649EB2" filled="t" stroked="f" coordsize="21600,21600" arcsize="0.166666666666667" o:gfxdata="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nz+d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01DA7741">
                        <w:pPr>
                          <w:jc w:val="center"/>
                        </w:pPr>
                      </w:p>
                    </w:txbxContent>
                  </v:textbox>
                </v:roundrect>
                <v:rect id="_x0000_s1026" o:spid="_x0000_s1026" o:spt="1" style="position:absolute;left:7396;top:6087;height:455;width:1527;v-text-anchor:middle;" filled="f" stroked="f" coordsize="21600,21600" o:gfxdata="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NxBZL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7DBAD69B">
                        <w:pPr>
                          <w:pStyle w:val="4"/>
                          <w:spacing w:before="0" w:beforeAutospacing="0" w:after="0" w:afterAutospacing="0" w:line="312" w:lineRule="exact"/>
                          <w:jc w:val="distribute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FFFF"/>
                            <w:kern w:val="24"/>
                          </w:rPr>
                          <w:t>基础信息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194945</wp:posOffset>
                </wp:positionH>
                <wp:positionV relativeFrom="paragraph">
                  <wp:posOffset>7606665</wp:posOffset>
                </wp:positionV>
                <wp:extent cx="1908175" cy="288925"/>
                <wp:effectExtent l="0" t="0" r="15875" b="1587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8175" cy="288925"/>
                          <a:chOff x="4612" y="10033"/>
                          <a:chExt cx="3005" cy="455"/>
                        </a:xfrm>
                      </wpg:grpSpPr>
                      <wps:wsp>
                        <wps:cNvPr id="23" name="圆角矩形 32"/>
                        <wps:cNvSpPr/>
                        <wps:spPr>
                          <a:xfrm rot="10800000" flipV="1">
                            <a:off x="4612" y="10050"/>
                            <a:ext cx="3005" cy="434"/>
                          </a:xfrm>
                          <a:prstGeom prst="roundRect">
                            <a:avLst/>
                          </a:prstGeom>
                          <a:solidFill>
                            <a:srgbClr val="649EB2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DF0F0B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6" name="矩形 15"/>
                        <wps:cNvSpPr/>
                        <wps:spPr>
                          <a:xfrm>
                            <a:off x="4727" y="10033"/>
                            <a:ext cx="1527" cy="4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B8A99F4">
                              <w:pPr>
                                <w:pStyle w:val="4"/>
                                <w:spacing w:before="0" w:beforeAutospacing="0" w:after="0" w:afterAutospacing="0" w:line="312" w:lineRule="exact"/>
                                <w:jc w:val="distribute"/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FFFFFF"/>
                                  <w:kern w:val="24"/>
                                  <w:lang w:val="en-US" w:eastAsia="zh-CN"/>
                                </w:rPr>
                                <w:t>个人评价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.35pt;margin-top:598.95pt;height:22.75pt;width:150.25pt;z-index:251672576;mso-width-relative:page;mso-height-relative:page;" coordorigin="4612,10033" coordsize="3005,455" o:gfxdata="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Dcmpvm2wAAAAwBAAAP&#10;AAAAAAAAAAEAIAAAACIAAABkcnMvZG93bnJldi54bWxQSwECFAAUAAAACACHTuJAO1wNR8ACAAAT&#10;BwAADgAAAAAAAAABACAAAAAqAQAAZHJzL2Uyb0RvYy54bWxQSwUGAAAAAAYABgBZAQAAXAYAAAAA&#10;">
                <o:lock v:ext="edit" aspectratio="f"/>
                <v:roundrect id="圆角矩形 32" o:spid="_x0000_s1026" o:spt="2" style="position:absolute;left:4612;top:10050;flip:y;height:434;width:3005;rotation:11796480f;v-text-anchor:middle;" fillcolor="#649EB2" filled="t" stroked="f" coordsize="21600,21600" arcsize="0.166666666666667" o:gfxdata="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rcAN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4DF0F0BD">
                        <w:pPr>
                          <w:jc w:val="center"/>
                        </w:pPr>
                      </w:p>
                    </w:txbxContent>
                  </v:textbox>
                </v:roundrect>
                <v:rect id="矩形 15" o:spid="_x0000_s1026" o:spt="1" style="position:absolute;left:4727;top:10033;height:455;width:1527;v-text-anchor:middle;" filled="f" stroked="f" coordsize="21600,21600" o:gfxdata="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S6wNb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0B8A99F4">
                        <w:pPr>
                          <w:pStyle w:val="4"/>
                          <w:spacing w:before="0" w:beforeAutospacing="0" w:after="0" w:afterAutospacing="0" w:line="312" w:lineRule="exact"/>
                          <w:jc w:val="distribute"/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FFFFFF"/>
                            <w:kern w:val="24"/>
                            <w:lang w:val="en-US" w:eastAsia="zh-CN"/>
                          </w:rPr>
                          <w:t>个人评价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983105" cy="10692130"/>
                <wp:effectExtent l="0" t="0" r="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178" cy="10691813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9969916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0pt;height:841.9pt;width:156.15pt;z-index:251659264;v-text-anchor:middle;mso-width-relative:page;mso-height-relative:page;" fillcolor="#F2F2F2" filled="t" stroked="f" coordsize="21600,21600" o:gfxdata="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FwM4BzYAAAABgEAAA8AAAAAAAAA&#10;AQAgAAAAIgAAAGRycy9kb3ducmV2LnhtbFBLAQIUABQAAAAIAIdO4kCZBvwaEQIAABIEAAAOAAAA&#10;AAAAAAEAIAAAACcBAABkcnMvZTJvRG9jLnhtbFBLBQYAAAAABgAGAFkBAACq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996991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兰亭黑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" w:fontKey="{FFED45D7-68EC-43AE-B9D9-F2C7890B5289}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fontKey="{57151388-15B7-4F26-BBA9-18DBCD6372E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BDFB57"/>
    <w:multiLevelType w:val="singleLevel"/>
    <w:tmpl w:val="A9BDFB57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 w:val="0"/>
        <w:bCs w:val="0"/>
      </w:rPr>
    </w:lvl>
  </w:abstractNum>
  <w:abstractNum w:abstractNumId="1">
    <w:nsid w:val="DAF63702"/>
    <w:multiLevelType w:val="singleLevel"/>
    <w:tmpl w:val="DAF63702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79894107"/>
    <w:multiLevelType w:val="singleLevel"/>
    <w:tmpl w:val="79894107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 w:val="0"/>
        <w:bCs w:val="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MzgsImhkaWQiOiJkMmY4MzRkMjc5ODhkYjM4MTE4NTI2MjgyNWU0YzAzYyIsInVzZXJDb3VudCI6N30="/>
  </w:docVars>
  <w:rsids>
    <w:rsidRoot w:val="3A7E5619"/>
    <w:rsid w:val="0002034B"/>
    <w:rsid w:val="000357F5"/>
    <w:rsid w:val="000E04DC"/>
    <w:rsid w:val="00116885"/>
    <w:rsid w:val="00136C09"/>
    <w:rsid w:val="00152657"/>
    <w:rsid w:val="00262496"/>
    <w:rsid w:val="00284EE8"/>
    <w:rsid w:val="002A2BA6"/>
    <w:rsid w:val="002D29E5"/>
    <w:rsid w:val="002D5DB4"/>
    <w:rsid w:val="003B0FEA"/>
    <w:rsid w:val="00497FA6"/>
    <w:rsid w:val="004B759D"/>
    <w:rsid w:val="005A1B79"/>
    <w:rsid w:val="005D4452"/>
    <w:rsid w:val="00601205"/>
    <w:rsid w:val="00735C23"/>
    <w:rsid w:val="007636F7"/>
    <w:rsid w:val="008609A1"/>
    <w:rsid w:val="008A1E76"/>
    <w:rsid w:val="008D7B16"/>
    <w:rsid w:val="009A3118"/>
    <w:rsid w:val="00A9724D"/>
    <w:rsid w:val="00AC2743"/>
    <w:rsid w:val="00AE1631"/>
    <w:rsid w:val="00B0303F"/>
    <w:rsid w:val="00D25D26"/>
    <w:rsid w:val="00D46F8C"/>
    <w:rsid w:val="00E46EED"/>
    <w:rsid w:val="00EC2DC7"/>
    <w:rsid w:val="00FD249F"/>
    <w:rsid w:val="00FD3467"/>
    <w:rsid w:val="03F52682"/>
    <w:rsid w:val="043670E5"/>
    <w:rsid w:val="08BC6022"/>
    <w:rsid w:val="0AF341CD"/>
    <w:rsid w:val="18DA2117"/>
    <w:rsid w:val="1B387D00"/>
    <w:rsid w:val="1C8E5869"/>
    <w:rsid w:val="1CAC2E6A"/>
    <w:rsid w:val="1DFE4AFF"/>
    <w:rsid w:val="259D11D8"/>
    <w:rsid w:val="27D668C5"/>
    <w:rsid w:val="29AD277F"/>
    <w:rsid w:val="2D383869"/>
    <w:rsid w:val="305562EA"/>
    <w:rsid w:val="34205EAF"/>
    <w:rsid w:val="35C31BA2"/>
    <w:rsid w:val="36187289"/>
    <w:rsid w:val="3A5A4EC3"/>
    <w:rsid w:val="3A7E5619"/>
    <w:rsid w:val="3C8B0E63"/>
    <w:rsid w:val="3CE83BC0"/>
    <w:rsid w:val="3E585063"/>
    <w:rsid w:val="427E1C55"/>
    <w:rsid w:val="44F85EE4"/>
    <w:rsid w:val="45871758"/>
    <w:rsid w:val="484E7CC7"/>
    <w:rsid w:val="54FE5A7F"/>
    <w:rsid w:val="567D764C"/>
    <w:rsid w:val="57C76342"/>
    <w:rsid w:val="59011F62"/>
    <w:rsid w:val="5A137381"/>
    <w:rsid w:val="5B3B580D"/>
    <w:rsid w:val="5BBF7E10"/>
    <w:rsid w:val="61433C21"/>
    <w:rsid w:val="635568BC"/>
    <w:rsid w:val="645C6815"/>
    <w:rsid w:val="6B6C4809"/>
    <w:rsid w:val="6BAE34A9"/>
    <w:rsid w:val="6F2424DB"/>
    <w:rsid w:val="72692D3C"/>
    <w:rsid w:val="73916E68"/>
    <w:rsid w:val="78AA7515"/>
    <w:rsid w:val="79AD6F01"/>
    <w:rsid w:val="7B5948F8"/>
    <w:rsid w:val="7D3E501E"/>
    <w:rsid w:val="7D59695B"/>
    <w:rsid w:val="7D9E53A5"/>
    <w:rsid w:val="7DF4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ind w:left="20"/>
    </w:pPr>
    <w:rPr>
      <w:rFonts w:ascii="微软雅黑 Light" w:hAnsi="微软雅黑 Light" w:eastAsia="微软雅黑 Light" w:cs="微软雅黑 Light"/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yperlink"/>
    <w:basedOn w:val="7"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1">
    <w:name w:val="Table Paragraph"/>
    <w:basedOn w:val="1"/>
    <w:qFormat/>
    <w:uiPriority w:val="0"/>
    <w:pPr>
      <w:keepNext w:val="0"/>
      <w:keepLines w:val="0"/>
      <w:widowControl w:val="0"/>
      <w:suppressLineNumbers w:val="0"/>
      <w:autoSpaceDE w:val="0"/>
      <w:autoSpaceDN w:val="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chart" Target="charts/chart1.xml"/><Relationship Id="rId7" Type="http://schemas.openxmlformats.org/officeDocument/2006/relationships/image" Target="media/image4.png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svg"/><Relationship Id="rId11" Type="http://schemas.openxmlformats.org/officeDocument/2006/relationships/image" Target="media/image7.png"/><Relationship Id="rId10" Type="http://schemas.openxmlformats.org/officeDocument/2006/relationships/image" Target="media/image6.sv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n\AppData\Roaming\kingsoft\office6\templates\download\a2841fcf-d0ef-4bfb-950e-4cd636c4400b\&#31616;&#21382;&#27169;&#26495;.doc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46575331247641"/>
          <c:y val="0.182360084724954"/>
          <c:w val="0.883121783876501"/>
          <c:h val="0.736380952380952"/>
        </c:manualLayout>
      </c:layout>
      <c:radarChart>
        <c:radarStyle val="fill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个人表现</c:v>
                </c:pt>
              </c:strCache>
            </c:strRef>
          </c:tx>
          <c:spPr>
            <a:gradFill>
              <a:gsLst>
                <a:gs pos="12000">
                  <a:srgbClr val="84CAD4">
                    <a:alpha val="48000"/>
                  </a:srgbClr>
                </a:gs>
                <a:gs pos="72000">
                  <a:srgbClr val="E584B8">
                    <a:alpha val="59000"/>
                  </a:srgbClr>
                </a:gs>
              </a:gsLst>
              <a:path path="circle">
                <a:fillToRect l="100000" t="100000"/>
              </a:path>
              <a:tileRect r="-100000" b="-100000"/>
            </a:gradFill>
            <a:ln>
              <a:solidFill>
                <a:srgbClr val="E286B8"/>
              </a:solidFill>
            </a:ln>
            <a:effectLst/>
          </c:spPr>
          <c:marker>
            <c:symbol val="none"/>
          </c:marker>
          <c:dPt>
            <c:idx val="0"/>
            <c:bubble3D val="0"/>
            <c:spPr>
              <a:gradFill>
                <a:gsLst>
                  <a:gs pos="12000">
                    <a:srgbClr val="84CAD4">
                      <a:alpha val="48000"/>
                    </a:srgbClr>
                  </a:gs>
                  <a:gs pos="72000">
                    <a:srgbClr val="E584B8">
                      <a:alpha val="59000"/>
                    </a:srgbClr>
                  </a:gs>
                </a:gsLst>
                <a:path path="circle">
                  <a:fillToRect l="100000" t="100000"/>
                </a:path>
                <a:tileRect r="-100000" b="-100000"/>
              </a:gradFill>
              <a:ln>
                <a:solidFill>
                  <a:srgbClr val="E286B8"/>
                </a:solidFill>
              </a:ln>
              <a:effectLst/>
            </c:spPr>
          </c:dPt>
          <c:dPt>
            <c:idx val="1"/>
            <c:bubble3D val="0"/>
            <c:spPr>
              <a:gradFill>
                <a:gsLst>
                  <a:gs pos="12000">
                    <a:srgbClr val="84CAD4">
                      <a:alpha val="48000"/>
                    </a:srgbClr>
                  </a:gs>
                  <a:gs pos="72000">
                    <a:srgbClr val="E584B8">
                      <a:alpha val="59000"/>
                    </a:srgbClr>
                  </a:gs>
                </a:gsLst>
                <a:path path="circle">
                  <a:fillToRect l="100000" t="100000"/>
                </a:path>
                <a:tileRect r="-100000" b="-100000"/>
              </a:gradFill>
              <a:ln>
                <a:solidFill>
                  <a:srgbClr val="E286B8"/>
                </a:solidFill>
              </a:ln>
              <a:effectLst/>
            </c:spPr>
          </c:dPt>
          <c:dPt>
            <c:idx val="2"/>
            <c:bubble3D val="0"/>
            <c:spPr>
              <a:gradFill>
                <a:gsLst>
                  <a:gs pos="12000">
                    <a:srgbClr val="84CAD4">
                      <a:alpha val="48000"/>
                    </a:srgbClr>
                  </a:gs>
                  <a:gs pos="72000">
                    <a:srgbClr val="E584B8">
                      <a:alpha val="59000"/>
                    </a:srgbClr>
                  </a:gs>
                </a:gsLst>
                <a:path path="circle">
                  <a:fillToRect l="100000" t="100000"/>
                </a:path>
                <a:tileRect r="-100000" b="-100000"/>
              </a:gradFill>
              <a:ln>
                <a:solidFill>
                  <a:srgbClr val="E286B8"/>
                </a:solidFill>
              </a:ln>
              <a:effectLst/>
            </c:spPr>
          </c:dPt>
          <c:dPt>
            <c:idx val="3"/>
            <c:bubble3D val="0"/>
            <c:spPr>
              <a:gradFill>
                <a:gsLst>
                  <a:gs pos="12000">
                    <a:srgbClr val="84CAD4">
                      <a:alpha val="48000"/>
                    </a:srgbClr>
                  </a:gs>
                  <a:gs pos="72000">
                    <a:srgbClr val="E584B8">
                      <a:alpha val="59000"/>
                    </a:srgbClr>
                  </a:gs>
                </a:gsLst>
                <a:path path="circle">
                  <a:fillToRect l="100000" t="100000"/>
                </a:path>
                <a:tileRect r="-100000" b="-100000"/>
              </a:gradFill>
              <a:ln>
                <a:solidFill>
                  <a:srgbClr val="E286B8"/>
                </a:solidFill>
              </a:ln>
              <a:effectLst/>
            </c:spPr>
          </c:dPt>
          <c:dPt>
            <c:idx val="4"/>
            <c:bubble3D val="0"/>
            <c:spPr>
              <a:gradFill>
                <a:gsLst>
                  <a:gs pos="12000">
                    <a:srgbClr val="84CAD4">
                      <a:alpha val="48000"/>
                    </a:srgbClr>
                  </a:gs>
                  <a:gs pos="72000">
                    <a:srgbClr val="E584B8">
                      <a:alpha val="59000"/>
                    </a:srgbClr>
                  </a:gs>
                </a:gsLst>
                <a:path path="circle">
                  <a:fillToRect l="100000" t="100000"/>
                </a:path>
                <a:tileRect r="-100000" b="-100000"/>
              </a:gradFill>
              <a:ln>
                <a:solidFill>
                  <a:srgbClr val="E286B8"/>
                </a:solidFill>
              </a:ln>
              <a:effectLst/>
            </c:spPr>
          </c:dPt>
          <c:dLbls>
            <c:delete val="1"/>
          </c:dLbls>
          <c:cat>
            <c:strRef>
              <c:f>Sheet1!$A$2:$A$6</c:f>
              <c:strCache>
                <c:ptCount val="5"/>
                <c:pt idx="0" c:formatCode="yyyy/m/d">
                  <c:v>时间管理</c:v>
                </c:pt>
                <c:pt idx="1" c:formatCode="yyyy/m/d">
                  <c:v>自学</c:v>
                </c:pt>
                <c:pt idx="2" c:formatCode="yyyy/m/d">
                  <c:v>沟通</c:v>
                </c:pt>
                <c:pt idx="3" c:formatCode="yyyy/m/d">
                  <c:v>决策</c:v>
                </c:pt>
                <c:pt idx="4" c:formatCode="yyyy/m/d">
                  <c:v>专注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42</c:v>
                </c:pt>
                <c:pt idx="1">
                  <c:v>48</c:v>
                </c:pt>
                <c:pt idx="2">
                  <c:v>36</c:v>
                </c:pt>
                <c:pt idx="3">
                  <c:v>45</c:v>
                </c:pt>
                <c:pt idx="4">
                  <c:v>48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团队表现</c:v>
                </c:pt>
              </c:strCache>
            </c:strRef>
          </c:tx>
          <c:spPr>
            <a:gradFill>
              <a:gsLst>
                <a:gs pos="50000">
                  <a:srgbClr val="B2DFDC">
                    <a:alpha val="40000"/>
                  </a:srgbClr>
                </a:gs>
                <a:gs pos="2000">
                  <a:srgbClr val="2DA59C">
                    <a:alpha val="28000"/>
                  </a:srgbClr>
                </a:gs>
                <a:gs pos="100000">
                  <a:srgbClr val="B2DFDC">
                    <a:alpha val="17000"/>
                  </a:srgbClr>
                </a:gs>
              </a:gsLst>
              <a:lin ang="5400000" scaled="0"/>
            </a:gradFill>
            <a:ln>
              <a:solidFill>
                <a:srgbClr val="649EB2"/>
              </a:solidFill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Sheet1!$A$2:$A$6</c:f>
              <c:strCache>
                <c:ptCount val="5"/>
                <c:pt idx="0" c:formatCode="yyyy/m/d">
                  <c:v>时间管理</c:v>
                </c:pt>
                <c:pt idx="1" c:formatCode="yyyy/m/d">
                  <c:v>自学</c:v>
                </c:pt>
                <c:pt idx="2" c:formatCode="yyyy/m/d">
                  <c:v>沟通</c:v>
                </c:pt>
                <c:pt idx="3" c:formatCode="yyyy/m/d">
                  <c:v>决策</c:v>
                </c:pt>
                <c:pt idx="4" c:formatCode="yyyy/m/d">
                  <c:v>专注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48</c:v>
                </c:pt>
                <c:pt idx="1">
                  <c:v>35</c:v>
                </c:pt>
                <c:pt idx="2">
                  <c:v>47</c:v>
                </c:pt>
                <c:pt idx="3">
                  <c:v>42</c:v>
                </c:pt>
                <c:pt idx="4">
                  <c:v>38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72881086"/>
        <c:axId val="688151367"/>
      </c:radarChart>
      <c:catAx>
        <c:axId val="572881086"/>
        <c:scaling>
          <c:orientation val="minMax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</a:p>
        </c:txPr>
        <c:crossAx val="688151367"/>
        <c:crosses val="autoZero"/>
        <c:auto val="1"/>
        <c:lblAlgn val="ctr"/>
        <c:lblOffset val="100"/>
        <c:noMultiLvlLbl val="0"/>
      </c:catAx>
      <c:valAx>
        <c:axId val="688151367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</a:p>
        </c:txPr>
        <c:crossAx val="57288108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e6f447ac-410e-44e2-bd9d-8576a9e738cf}"/>
      </c:ext>
    </c:extLst>
  </c:chart>
  <c:spPr>
    <a:noFill/>
    <a:ln w="0" cap="flat" cmpd="sng" algn="ctr">
      <a:noFill/>
      <a:round/>
    </a:ln>
    <a:effectLst/>
  </c:spPr>
  <c:txPr>
    <a:bodyPr/>
    <a:lstStyle/>
    <a:p>
      <a:pPr>
        <a:defRPr lang="zh-CN">
          <a:latin typeface="微软雅黑" panose="020B0503020204020204" pitchFamily="2" charset="-122"/>
          <a:ea typeface="微软雅黑" panose="020B0503020204020204" pitchFamily="2" charset="-122"/>
          <a:cs typeface="微软雅黑" panose="020B0503020204020204" pitchFamily="2" charset="-122"/>
          <a:sym typeface="微软雅黑" panose="020B0503020204020204" pitchFamily="2" charset="-122"/>
        </a:defRPr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简历模板.docx</Template>
  <Pages>1</Pages>
  <Words>286</Words>
  <Characters>336</Characters>
  <Lines>1</Lines>
  <Paragraphs>1</Paragraphs>
  <TotalTime>55</TotalTime>
  <ScaleCrop>false</ScaleCrop>
  <LinksUpToDate>false</LinksUpToDate>
  <CharactersWithSpaces>351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2023-04-25T15:43:00Z</dcterms:created>
  <dc:creator>qzuser</dc:creator>
  <cp:lastModifiedBy>花花老师</cp:lastModifiedBy>
  <dcterms:modified xsi:type="dcterms:W3CDTF">2026-07-06T09:49:06Z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Key">
    <vt:lpwstr>1.0_VZ90Lm8VGrEQGI1zh9lplPcLpvfYWBqaulVFjdIlUZJWE39OcRljJi+UPSIonxfSxQ/o4W6OMkPV4znoCqgk0w==</vt:lpwstr>
  </property>
  <property fmtid="{D5CDD505-2E9C-101B-9397-08002B2CF9AE}" pid="3" name="KSOTemplateUUID">
    <vt:lpwstr>v1.0_mb_4uBb6B/jaqG2asnQb/F+xQ==</vt:lpwstr>
  </property>
  <property fmtid="{D5CDD505-2E9C-101B-9397-08002B2CF9AE}" pid="4" name="ICV">
    <vt:lpwstr>575B403738F047CE997BB009F02E7A44_13</vt:lpwstr>
  </property>
  <property fmtid="{D5CDD505-2E9C-101B-9397-08002B2CF9AE}" pid="5" name="KSOProductBuildVer">
    <vt:lpwstr>2052-12.1.0.26895</vt:lpwstr>
  </property>
  <property fmtid="{D5CDD505-2E9C-101B-9397-08002B2CF9AE}" pid="6" name="KSOTemplateDocerSaveRecord">
    <vt:lpwstr>eyJoZGlkIjoiZWEwYWFiY2MxOGNkMDY3MDU5NjQwNjI1ODVlYmM0MzEiLCJ1c2VySWQiOiI0Mjg1ODg1NTMifQ==</vt:lpwstr>
  </property>
</Properties>
</file>